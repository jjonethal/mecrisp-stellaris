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r/>
      <w:r>
        <w:rPr baseline="0" dirty="0"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GB" w:bidi="en-GB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pStyle w:val="Heading1"/>
        <w:rPr>
          <w:rFonts w:ascii="Times New Roman" w:hAnsi="Times New Roman" w:eastAsia="Times New Roman" w:cs="Times New Roman"/>
          <w:color w:val="010302"/>
        </w:rPr>
        <w:spacing w:before="254" w:after="8" w:line="267" w:lineRule="exact"/>
        <w:ind w:left="1100" w:right="0" w:firstLine="0"/>
      </w:pPr>
      <w:bookmarkStart w:name="8. INSTRUCTIONS" w:id="1"/>
      <w:bookmarkEnd w:id="1"/>
      <w:r>
        <w:drawing>
          <wp:anchor simplePos="0" relativeHeight="251658256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-705358</wp:posOffset>
            </wp:positionV>
            <wp:extent cx="5961888" cy="428244"/>
            <wp:effectExtent l="0" t="0" r="0" b="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0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GB" w:bidi="en-GB"/>
        </w:rPr>
        <w:t>8.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2"/>
          <w:sz w:val="24"/>
          <w:szCs w:val="24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3"/>
          <w:sz w:val="24"/>
          <w:szCs w:val="24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GB" w:bidi="en-GB"/>
        </w:rPr>
        <w:t>INSTRUCTIO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4"/>
          <w:szCs w:val="24"/>
          <w:lang w:val="en-GB" w:bidi="en-GB"/>
        </w:rPr>
        <w:t>N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GB" w:bidi="en-GB"/>
        </w:rPr>
        <w:t>S</w:t>
      </w:r>
      <w:r>
        <w:rPr baseline="0" dirty="0">
          <w:rFonts w:ascii="Arial" w:hAnsi="Arial" w:eastAsia="Arial" w:cs="Arial"/>
          <w:b/>
          <w:bCs/>
          <w:color w:val="000000"/>
          <w:spacing w:val="53"/>
          <w:sz w:val="24"/>
          <w:szCs w:val="24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4"/>
          <w:szCs w:val="24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222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Sta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dard/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l/Qu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PI</w:t>
      </w:r>
      <w:r>
        <w:rPr baseline="0" dirty="0">
          <w:rFonts w:ascii="Arial" w:hAnsi="Arial" w:eastAsia="Arial" w:cs="Arial"/>
          <w:color w:val="000000"/>
          <w:spacing w:val="1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set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6"/>
          <w:sz w:val="20"/>
          <w:szCs w:val="20"/>
          <w:lang w:val="en-GB" w:bidi="en-GB"/>
        </w:rPr>
        <w:t> W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2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5Q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32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nsists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40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asic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at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29" w:lineRule="exact"/>
        <w:ind w:left="920" w:right="858" w:firstLine="0"/>
        <w:jc w:val="both"/>
      </w:pPr>
      <w:r/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trolled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hrou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SPI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pacing w:val="6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ee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able1-2).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Instructions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ar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with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edg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Chip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elect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(/CS)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irst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clo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into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DI</w:t>
      </w:r>
      <w:r>
        <w:rPr baseline="0" dirty="0">
          <w:rFonts w:ascii="Arial" w:hAnsi="Arial" w:eastAsia="Arial" w:cs="Arial"/>
          <w:color w:val="000000"/>
          <w:spacing w:val="1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put</w:t>
      </w:r>
      <w:r>
        <w:rPr baseline="0" dirty="0">
          <w:rFonts w:ascii="Arial" w:hAnsi="Arial" w:eastAsia="Arial" w:cs="Arial"/>
          <w:color w:val="000000"/>
          <w:spacing w:val="1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vi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des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the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Instruction</w:t>
      </w:r>
      <w:r>
        <w:rPr baseline="0" dirty="0">
          <w:rFonts w:ascii="Arial" w:hAnsi="Arial" w:eastAsia="Arial" w:cs="Arial"/>
          <w:color w:val="000000"/>
          <w:spacing w:val="1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Data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on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D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put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is sa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 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risi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dge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cloc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with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ost sign</w:t>
      </w:r>
      <w:r>
        <w:rPr baseline="0" dirty="0">
          <w:rFonts w:ascii="Arial" w:hAnsi="Arial" w:eastAsia="Arial" w:cs="Arial"/>
          <w:color w:val="000000"/>
          <w:spacing w:val="5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ica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(MSB)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irst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4" w:after="0" w:line="230" w:lineRule="exact"/>
        <w:ind w:left="920" w:right="859" w:firstLine="0"/>
        <w:jc w:val="both"/>
      </w:pPr>
      <w:r/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QPI Instructi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 set 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</w:t>
      </w:r>
      <w:r>
        <w:rPr baseline="0" dirty="0">
          <w:rFonts w:ascii="Arial" w:hAnsi="Arial" w:eastAsia="Arial" w:cs="Arial"/>
          <w:color w:val="000000"/>
          <w:spacing w:val="10"/>
          <w:sz w:val="20"/>
          <w:szCs w:val="20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25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Q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32RV consists 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28 ba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ic Instructi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 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 a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ul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 contr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hrou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the 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P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us (see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Se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abl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3).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re 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itiat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 wit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dge 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Chip Select (/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S).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irst</w:t>
      </w:r>
      <w:r>
        <w:rPr baseline="0" dirty="0">
          <w:rFonts w:ascii="Arial" w:hAnsi="Arial" w:eastAsia="Arial" w:cs="Arial"/>
          <w:color w:val="000000"/>
          <w:spacing w:val="1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hrou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[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3:0]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pins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pr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des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e.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Data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on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all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our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pins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are sa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pled on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ris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ng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dge 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cloc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with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ost signi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icant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it (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SB)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irst. 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 QPI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Instructions, addre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ses,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data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an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6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ytes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are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using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our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p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5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er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eve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eve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ser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locks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(CLK)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4" w:after="0" w:line="230" w:lineRule="exact"/>
        <w:ind w:left="920" w:right="858" w:firstLine="0"/>
        <w:jc w:val="both"/>
      </w:pP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Instructions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va</w:t>
      </w:r>
      <w:r>
        <w:rPr baseline="0" dirty="0">
          <w:rFonts w:ascii="Arial" w:hAnsi="Arial" w:eastAsia="Arial" w:cs="Arial"/>
          <w:color w:val="000000"/>
          <w:spacing w:val="5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gth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singl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ver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an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be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oll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wed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addre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,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es,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6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’t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care),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and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cases,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bination.</w:t>
      </w:r>
      <w:r>
        <w:rPr baseline="0" dirty="0">
          <w:rFonts w:ascii="Arial" w:hAnsi="Arial" w:eastAsia="Arial" w:cs="Arial"/>
          <w:color w:val="000000"/>
          <w:spacing w:val="19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ons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are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pleted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pacing w:val="1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rising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dge</w:t>
      </w:r>
      <w:r>
        <w:rPr baseline="0" dirty="0">
          <w:rFonts w:ascii="Arial" w:hAnsi="Arial" w:eastAsia="Arial" w:cs="Arial"/>
          <w:color w:val="000000"/>
          <w:spacing w:val="3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edge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/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CS.</w:t>
      </w:r>
      <w:r>
        <w:rPr baseline="0" dirty="0">
          <w:rFonts w:ascii="Arial" w:hAnsi="Arial" w:eastAsia="Arial" w:cs="Arial"/>
          <w:color w:val="000000"/>
          <w:spacing w:val="3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relative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ing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gra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or</w:t>
      </w:r>
      <w:r>
        <w:rPr baseline="0" dirty="0">
          <w:rFonts w:ascii="Arial" w:hAnsi="Arial" w:eastAsia="Arial" w:cs="Arial"/>
          <w:color w:val="000000"/>
          <w:spacing w:val="3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each</w:t>
      </w:r>
      <w:r>
        <w:rPr baseline="0" dirty="0">
          <w:rFonts w:ascii="Arial" w:hAnsi="Arial" w:eastAsia="Arial" w:cs="Arial"/>
          <w:color w:val="000000"/>
          <w:spacing w:val="37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Instruction</w:t>
      </w:r>
      <w:r>
        <w:rPr baseline="0" dirty="0">
          <w:rFonts w:ascii="Arial" w:hAnsi="Arial" w:eastAsia="Arial" w:cs="Arial"/>
          <w:color w:val="000000"/>
          <w:spacing w:val="31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re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incl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u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ded</w:t>
      </w:r>
      <w:r>
        <w:rPr baseline="0" dirty="0">
          <w:rFonts w:ascii="Arial" w:hAnsi="Arial" w:eastAsia="Arial" w:cs="Arial"/>
          <w:color w:val="000000"/>
          <w:spacing w:val="32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igures</w:t>
      </w:r>
      <w:r>
        <w:rPr baseline="0" dirty="0">
          <w:rFonts w:ascii="Arial" w:hAnsi="Arial" w:eastAsia="Arial" w:cs="Arial"/>
          <w:color w:val="000000"/>
          <w:spacing w:val="3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throu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5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7. 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 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 can be co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plet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 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ter 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 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 bit. 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ver, all Instruc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ions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8"/>
          <w:sz w:val="20"/>
          <w:szCs w:val="20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rite,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Progra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or Erase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ust co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plete on a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yte bo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u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nda</w:t>
      </w:r>
      <w:r>
        <w:rPr baseline="0" dirty="0">
          <w:rFonts w:ascii="Arial" w:hAnsi="Arial" w:eastAsia="Arial" w:cs="Arial"/>
          <w:color w:val="000000"/>
          <w:spacing w:val="5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 (/CS dr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 high 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ter a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ull </w:t>
      </w:r>
      <w:r>
        <w:rPr baseline="0" dirty="0">
          <w:rFonts w:ascii="Arial" w:hAnsi="Arial" w:eastAsia="Arial" w:cs="Arial"/>
          <w:color w:val="000000"/>
          <w:spacing w:val="5"/>
          <w:sz w:val="20"/>
          <w:szCs w:val="20"/>
          <w:lang w:val="en-GB" w:bidi="en-GB"/>
        </w:rPr>
        <w:t>8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-bits h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ve be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 cloc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k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ed)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othe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wise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the</w:t>
      </w:r>
      <w:r>
        <w:rPr baseline="0" dirty="0">
          <w:rFonts w:ascii="Arial" w:hAnsi="Arial" w:eastAsia="Arial" w:cs="Arial"/>
          <w:color w:val="000000"/>
          <w:spacing w:val="1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nstructi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pacing w:val="17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ll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nore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his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eature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further</w:t>
      </w:r>
      <w:r>
        <w:rPr baseline="0" dirty="0">
          <w:rFonts w:ascii="Arial" w:hAnsi="Arial" w:eastAsia="Arial" w:cs="Arial"/>
          <w:color w:val="000000"/>
          <w:spacing w:val="14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pro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ects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the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vice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13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vert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nt</w:t>
      </w:r>
      <w:r>
        <w:rPr baseline="0" dirty="0">
          <w:rFonts w:ascii="Arial" w:hAnsi="Arial" w:eastAsia="Arial" w:cs="Arial"/>
          <w:color w:val="000000"/>
          <w:spacing w:val="15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wri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es.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Ad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itio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y, while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 is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eing pr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gra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 or era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ed, or when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he Sta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us Regis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er is b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ing w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Instruc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ions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except</w:t>
      </w:r>
      <w:r>
        <w:rPr baseline="0" dirty="0">
          <w:rFonts w:ascii="Arial" w:hAnsi="Arial" w:eastAsia="Arial" w:cs="Arial"/>
          <w:color w:val="000000"/>
          <w:spacing w:val="37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or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Rea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atus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g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ister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wi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be</w:t>
      </w:r>
      <w:r>
        <w:rPr baseline="0" dirty="0">
          <w:rFonts w:ascii="Arial" w:hAnsi="Arial" w:eastAsia="Arial" w:cs="Arial"/>
          <w:color w:val="000000"/>
          <w:spacing w:val="40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ig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ore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un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l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37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og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or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era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37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3"/>
          <w:sz w:val="20"/>
          <w:szCs w:val="20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ycl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pacing w:val="38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h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as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co</w:t>
      </w:r>
      <w:r>
        <w:rPr baseline="0" dirty="0">
          <w:rFonts w:ascii="Arial" w:hAnsi="Arial" w:eastAsia="Arial" w:cs="Arial"/>
          <w:color w:val="000000"/>
          <w:spacing w:val="4"/>
          <w:sz w:val="20"/>
          <w:szCs w:val="20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plet</w:t>
      </w:r>
      <w:r>
        <w:rPr baseline="0" dirty="0">
          <w:rFonts w:ascii="Arial" w:hAnsi="Arial" w:eastAsia="Arial" w:cs="Arial"/>
          <w:color w:val="000000"/>
          <w:spacing w:val="1"/>
          <w:sz w:val="20"/>
          <w:szCs w:val="20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d</w:t>
      </w:r>
      <w:r>
        <w:rPr baseline="0" dirty="0">
          <w:rFonts w:ascii="Arial" w:hAnsi="Arial" w:eastAsia="Arial" w:cs="Arial"/>
          <w:color w:val="000000"/>
          <w:spacing w:val="2"/>
          <w:sz w:val="20"/>
          <w:szCs w:val="20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z w:val="20"/>
          <w:szCs w:val="20"/>
          <w:lang w:val="en-GB" w:bidi="en-GB"/>
        </w:rPr>
        <w:t>  </w:t>
      </w:r>
      <w:r/>
    </w:p>
    <w:p>
      <w:pPr>
        <w:pStyle w:val="Heading2"/>
        <w:rPr>
          <w:rFonts w:ascii="Times New Roman" w:hAnsi="Times New Roman" w:eastAsia="Times New Roman" w:cs="Times New Roman"/>
          <w:color w:val="010302"/>
        </w:rPr>
        <w:spacing w:before="240" w:after="0" w:line="256" w:lineRule="exact"/>
        <w:ind w:left="920" w:right="0" w:firstLine="0"/>
      </w:pPr>
      <w:bookmarkStart w:name="8.1 Device ID and Instruction Set Tables" w:id="2"/>
      <w:bookmarkEnd w:id="2"/>
      <w:r/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8.1</w:t>
      </w:r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27"/>
          <w:sz w:val="23"/>
          <w:szCs w:val="23"/>
          <w:lang w:val="en-GB" w:bidi="en-GB"/>
        </w:rPr>
        <w:t>  </w:t>
      </w:r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D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3"/>
          <w:szCs w:val="23"/>
          <w:lang w:val="en-GB" w:bidi="en-GB"/>
        </w:rPr>
        <w:t>e</w:t>
      </w:r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vice ID and</w:t>
      </w:r>
      <w:r>
        <w:rPr baseline="0" dirty="0">
          <w:rFonts w:ascii="Arial" w:hAnsi="Arial" w:eastAsia="Arial" w:cs="Arial"/>
          <w:b/>
          <w:bCs/>
          <w:color w:val="000000"/>
          <w:spacing w:val="2"/>
          <w:sz w:val="23"/>
          <w:szCs w:val="23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Instruction Set Table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3"/>
          <w:szCs w:val="23"/>
          <w:lang w:val="en-GB" w:bidi="en-GB"/>
        </w:rPr>
        <w:t>s</w:t>
      </w:r>
      <w:r>
        <w:rPr baseline="0" dirty="0">
          <w:rFonts w:ascii="Arial" w:hAnsi="Arial" w:eastAsia="Arial" w:cs="Arial"/>
          <w:b/>
          <w:bCs/>
          <w:color w:val="000000"/>
          <w:sz w:val="23"/>
          <w:szCs w:val="23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40" w:after="0" w:line="235" w:lineRule="exact"/>
        <w:ind w:left="1388" w:right="0" w:firstLine="0"/>
      </w:pPr>
      <w:r>
        <w:drawing>
          <wp:anchor simplePos="0" relativeHeight="251658375" behindDoc="0" locked="0" layoutInCell="1" allowOverlap="1">
            <wp:simplePos x="0" y="0"/>
            <wp:positionH relativeFrom="page">
              <wp:posOffset>915924</wp:posOffset>
            </wp:positionH>
            <wp:positionV relativeFrom="line">
              <wp:posOffset>172299</wp:posOffset>
            </wp:positionV>
            <wp:extent cx="277368" cy="106679"/>
            <wp:effectExtent l="0" t="0" r="0" b="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spect="0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7368" cy="10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1"/>
          <w:szCs w:val="21"/>
          <w:lang w:val="en-GB" w:bidi="en-GB"/>
        </w:rPr>
        <w:t>M</w:t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anufacturer and Device Identification  </w:t>
      </w: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1601" w:tblpY="0"/>
        <w:tblOverlap w:val="never"/>
        "
        <w:tblW w:w="8938" w:type="dxa"/>
        <w:tblLook w:val="04A0" w:firstRow="1" w:lastRow="0" w:firstColumn="1" w:lastColumn="0" w:noHBand="0" w:noVBand="1"/>
      </w:tblPr>
      <w:tblGrid>
        <w:gridCol w:w="3000"/>
        <w:gridCol w:w="2431"/>
        <w:gridCol w:w="3525"/>
      </w:tblGrid>
      <w:tr>
        <w:trPr>
          <w:trHeight w:hRule="exact" w:val="630"/>
        </w:trPr>
        <w:tc>
          <w:tcPr>
            <w:tcW w:w="30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203" w:line="240" w:lineRule="auto"/>
              <w:ind w:left="64" w:right="-18" w:firstLine="0"/>
            </w:pPr>
            <w:r>
              <w:drawing>
                <wp:anchor simplePos="0" relativeHeight="25165840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-8771</wp:posOffset>
                  </wp:positionV>
                  <wp:extent cx="27432" cy="28956"/>
                  <wp:effectExtent l="0" t="0" r="0" b="0"/>
                  <wp:wrapNone/>
                  <wp:docPr id="102" name="Freeform 10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8956"/>
                            </a:xfrm>
                            <a:custGeom>
                              <a:rect l="l" t="t" r="r" b="b"/>
                              <a:pathLst>
                                <a:path w="9144" h="28956">
                                  <a:moveTo>
                                    <a:pt x="0" y="28956"/>
                                  </a:moveTo>
                                  <a:lnTo>
                                    <a:pt x="9144" y="2895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10668"/>
                            </a:xfrm>
                            <a:custGeom>
                              <a:rect l="l" t="t" r="r" b="b"/>
                              <a:pathLst>
                                <a:path w="9144" h="10668">
                                  <a:moveTo>
                                    <a:pt x="0" y="10668"/>
                                  </a:moveTo>
                                  <a:lnTo>
                                    <a:pt x="9144" y="10668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9"/>
                <w:szCs w:val="19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AN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9"/>
                <w:szCs w:val="19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9"/>
                <w:szCs w:val="19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AC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9"/>
                <w:szCs w:val="19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URER ID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24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237" w:after="203" w:line="240" w:lineRule="auto"/>
              <w:ind w:left="93" w:right="-18" w:firstLine="0"/>
            </w:pPr>
            <w:r>
              <w:drawing>
                <wp:anchor simplePos="0" relativeHeight="251658410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-8771</wp:posOffset>
                  </wp:positionV>
                  <wp:extent cx="1571497" cy="28956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71497" cy="28956"/>
                            <a:chOff x="0" y="0"/>
                            <a:chExt cx="1571497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6095" cy="1524"/>
                            </a:xfrm>
                            <a:custGeom>
                              <a:rect l="l" t="t" r="r" b="b"/>
                              <a:pathLst>
                                <a:path w="6095" h="1524">
                                  <a:moveTo>
                                    <a:pt x="0" y="1524"/>
                                  </a:moveTo>
                                  <a:lnTo>
                                    <a:pt x="6095" y="1524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9"/>
                <w:szCs w:val="19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F7 -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9"/>
                <w:szCs w:val="19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9"/>
                <w:szCs w:val="19"/>
                <w:lang w:val="en-GB" w:bidi="en-GB"/>
              </w:rPr>
              <w:t>F0)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3525" w:type="dxa"/>
            <w:vMerge w:val="restart"/>
            <w:tcBorders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342"/>
        </w:trPr>
        <w:tc>
          <w:tcPr>
            <w:tcW w:w="30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64" w:right="-18" w:firstLine="0"/>
            </w:pPr>
            <w:r>
              <w:drawing>
                <wp:anchor simplePos="0" relativeHeight="25165844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-6683</wp:posOffset>
                  </wp:positionV>
                  <wp:extent cx="27432" cy="6096"/>
                  <wp:effectExtent l="0" t="0" r="0" b="0"/>
                  <wp:wrapNone/>
                  <wp:docPr id="112" name="Freeform 11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6096"/>
                            <a:chOff x="0" y="0"/>
                            <a:chExt cx="27432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6"/>
                <w:sz w:val="20"/>
                <w:szCs w:val="20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inbond Ser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al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20"/>
                <w:szCs w:val="20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lash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24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1" w:after="0" w:line="240" w:lineRule="auto"/>
              <w:ind w:left="93" w:right="-18" w:firstLine="0"/>
            </w:pPr>
            <w:r>
              <w:drawing>
                <wp:anchor simplePos="0" relativeHeight="251658444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-1151</wp:posOffset>
                  </wp:positionV>
                  <wp:extent cx="1550161" cy="6096"/>
                  <wp:effectExtent l="0" t="0" r="0" b="0"/>
                  <wp:wrapNone/>
                  <wp:docPr id="114" name="Freeform 11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50161" cy="6096"/>
                            <a:chOff x="0" y="0"/>
                            <a:chExt cx="155016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5" cy="6096"/>
                            </a:xfrm>
                            <a:custGeom>
                              <a:rect l="l" t="t" r="r" b="b"/>
                              <a:pathLst>
                                <a:path w="6095" h="6096">
                                  <a:moveTo>
                                    <a:pt x="0" y="6096"/>
                                  </a:moveTo>
                                  <a:lnTo>
                                    <a:pt x="6095" y="6096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9"/>
                <w:szCs w:val="19"/>
                <w:lang w:val="en-GB" w:bidi="en-GB"/>
              </w:rPr>
              <w:t>EFh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3525" w:type="dxa"/>
            <w:vMerge/>
            <w:tcBorders>
              <w:top w:val="nil"/>
              <w:bottom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356"/>
        </w:trPr>
        <w:tc>
          <w:tcPr>
            <w:tcW w:w="5432" w:type="dxa"/>
            <w:gridSpan w:val="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460" behindDoc="0" locked="0" layoutInCell="1" allowOverlap="1">
                  <wp:simplePos x="0" y="0"/>
                  <wp:positionH relativeFrom="page">
                    <wp:posOffset>-9144</wp:posOffset>
                  </wp:positionH>
                  <wp:positionV relativeFrom="paragraph">
                    <wp:posOffset>-1</wp:posOffset>
                  </wp:positionV>
                  <wp:extent cx="9144" cy="6096"/>
                  <wp:effectExtent l="0" t="0" r="0" b="0"/>
                  <wp:wrapNone/>
                  <wp:docPr id="116" name="Freeform 1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6096"/>
                          </a:xfrm>
                          <a:custGeom>
                            <a:rect l="l" t="t" r="r" b="b"/>
                            <a:pathLst>
                              <a:path w="9144" h="6096">
                                <a:moveTo>
                                  <a:pt x="0" y="6096"/>
                                </a:moveTo>
                                <a:lnTo>
                                  <a:pt x="9144" y="609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6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paragraph">
                    <wp:posOffset>-1</wp:posOffset>
                  </wp:positionV>
                  <wp:extent cx="9144" cy="6096"/>
                  <wp:effectExtent l="0" t="0" r="0" b="0"/>
                  <wp:wrapNone/>
                  <wp:docPr id="117" name="Freeform 11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6096"/>
                          </a:xfrm>
                          <a:custGeom>
                            <a:rect l="l" t="t" r="r" b="b"/>
                            <a:pathLst>
                              <a:path w="9144" h="6096">
                                <a:moveTo>
                                  <a:pt x="0" y="6096"/>
                                </a:moveTo>
                                <a:lnTo>
                                  <a:pt x="9144" y="609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63" behindDoc="0" locked="0" layoutInCell="1" allowOverlap="1">
                  <wp:simplePos x="0" y="0"/>
                  <wp:positionH relativeFrom="page">
                    <wp:posOffset>1905331</wp:posOffset>
                  </wp:positionH>
                  <wp:positionV relativeFrom="paragraph">
                    <wp:posOffset>-1</wp:posOffset>
                  </wp:positionV>
                  <wp:extent cx="6095" cy="6096"/>
                  <wp:effectExtent l="0" t="0" r="0" b="0"/>
                  <wp:wrapNone/>
                  <wp:docPr id="118" name="Freeform 1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6"/>
                          </a:xfrm>
                          <a:custGeom>
                            <a:rect l="l" t="t" r="r" b="b"/>
                            <a:pathLst>
                              <a:path w="6095" h="6096">
                                <a:moveTo>
                                  <a:pt x="0" y="6096"/>
                                </a:moveTo>
                                <a:lnTo>
                                  <a:pt x="6095" y="6096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465" behindDoc="0" locked="0" layoutInCell="1" allowOverlap="1">
                  <wp:simplePos x="0" y="0"/>
                  <wp:positionH relativeFrom="page">
                    <wp:posOffset>3449396</wp:posOffset>
                  </wp:positionH>
                  <wp:positionV relativeFrom="paragraph">
                    <wp:posOffset>-1</wp:posOffset>
                  </wp:positionV>
                  <wp:extent cx="6096" cy="6096"/>
                  <wp:effectExtent l="0" t="0" r="0" b="0"/>
                  <wp:wrapNone/>
                  <wp:docPr id="119" name="Freeform 1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6" cy="6096"/>
                          </a:xfrm>
                          <a:custGeom>
                            <a:rect l="l" t="t" r="r" b="b"/>
                            <a:pathLst>
                              <a:path w="6096" h="6096">
                                <a:moveTo>
                                  <a:pt x="0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525" w:type="dxa"/>
            <w:vMerge/>
            <w:tcBorders>
              <w:top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</w:tr>
      <w:tr>
        <w:trPr>
          <w:trHeight w:hRule="exact" w:val="359"/>
        </w:trPr>
        <w:tc>
          <w:tcPr>
            <w:tcW w:w="30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1" w:after="76" w:line="240" w:lineRule="auto"/>
              <w:ind w:left="64" w:right="-18" w:firstLine="0"/>
            </w:pPr>
            <w:r>
              <w:drawing>
                <wp:anchor simplePos="0" relativeHeight="25165849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</wp:posOffset>
                  </wp:positionV>
                  <wp:extent cx="27432" cy="6095"/>
                  <wp:effectExtent l="0" t="0" r="0" b="0"/>
                  <wp:wrapNone/>
                  <wp:docPr id="120" name="Freeform 12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6095"/>
                            <a:chOff x="0" y="0"/>
                            <a:chExt cx="27432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5"/>
                            </a:xfrm>
                            <a:custGeom>
                              <a:rect l="l" t="t" r="r" b="b"/>
                              <a:pathLst>
                                <a:path w="9144" h="6095">
                                  <a:moveTo>
                                    <a:pt x="0" y="6095"/>
                                  </a:moveTo>
                                  <a:lnTo>
                                    <a:pt x="9144" y="6095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5"/>
                            </a:xfrm>
                            <a:custGeom>
                              <a:rect l="l" t="t" r="r" b="b"/>
                              <a:pathLst>
                                <a:path w="9144" h="6095">
                                  <a:moveTo>
                                    <a:pt x="0" y="6095"/>
                                  </a:moveTo>
                                  <a:lnTo>
                                    <a:pt x="9144" y="6095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De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20"/>
                <w:szCs w:val="20"/>
                <w:lang w:val="en-GB" w:bidi="en-GB"/>
              </w:rPr>
              <w:t>v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ice 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24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1" w:after="76" w:line="240" w:lineRule="auto"/>
              <w:ind w:left="93" w:right="-18" w:firstLine="0"/>
            </w:pPr>
            <w:r>
              <w:drawing>
                <wp:anchor simplePos="0" relativeHeight="25165849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-205</wp:posOffset>
                  </wp:positionV>
                  <wp:extent cx="1550161" cy="6095"/>
                  <wp:effectExtent l="0" t="0" r="0" b="0"/>
                  <wp:wrapNone/>
                  <wp:docPr id="122" name="Freeform 12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50161" cy="6095"/>
                            <a:chOff x="0" y="0"/>
                            <a:chExt cx="155016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5" cy="6095"/>
                            </a:xfrm>
                            <a:custGeom>
                              <a:rect l="l" t="t" r="r" b="b"/>
                              <a:pathLst>
                                <a:path w="6095" h="6095">
                                  <a:moveTo>
                                    <a:pt x="0" y="6095"/>
                                  </a:moveTo>
                                  <a:lnTo>
                                    <a:pt x="6095" y="6095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(ID7 - ID0)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52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97" w:line="240" w:lineRule="auto"/>
              <w:ind w:left="9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(ID15 -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20"/>
                <w:szCs w:val="20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0)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56"/>
        </w:trPr>
        <w:tc>
          <w:tcPr>
            <w:tcW w:w="30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9" w:after="76" w:line="240" w:lineRule="auto"/>
              <w:ind w:left="64" w:right="-18" w:firstLine="0"/>
            </w:pPr>
            <w:r>
              <w:drawing>
                <wp:anchor simplePos="0" relativeHeight="25165852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48</wp:posOffset>
                  </wp:positionV>
                  <wp:extent cx="27432" cy="6097"/>
                  <wp:effectExtent l="0" t="0" r="0" b="0"/>
                  <wp:wrapNone/>
                  <wp:docPr id="124" name="Freeform 12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6097"/>
                            <a:chOff x="0" y="0"/>
                            <a:chExt cx="27432" cy="609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Instruction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24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9" w:after="76" w:line="240" w:lineRule="auto"/>
              <w:ind w:left="93" w:right="-18" w:firstLine="0"/>
            </w:pPr>
            <w:r>
              <w:drawing>
                <wp:anchor simplePos="0" relativeHeight="251658526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48</wp:posOffset>
                  </wp:positionV>
                  <wp:extent cx="1550161" cy="6097"/>
                  <wp:effectExtent l="0" t="0" r="0" b="0"/>
                  <wp:wrapNone/>
                  <wp:docPr id="126" name="Freeform 12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50161" cy="6097"/>
                            <a:chOff x="0" y="0"/>
                            <a:chExt cx="1550161" cy="609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5" cy="6097"/>
                            </a:xfrm>
                            <a:custGeom>
                              <a:rect l="l" t="t" r="r" b="b"/>
                              <a:pathLst>
                                <a:path w="6095" h="6097">
                                  <a:moveTo>
                                    <a:pt x="0" y="6097"/>
                                  </a:moveTo>
                                  <a:lnTo>
                                    <a:pt x="6095" y="6097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0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20"/>
                <w:szCs w:val="20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20"/>
                <w:szCs w:val="20"/>
                <w:lang w:val="en-GB" w:bidi="en-GB"/>
              </w:rPr>
              <w:t>,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 90h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20"/>
                <w:szCs w:val="20"/>
                <w:lang w:val="en-GB" w:bidi="en-GB"/>
              </w:rPr>
              <w:t>,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 92h,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20"/>
                <w:szCs w:val="20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94h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52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0" w:after="95" w:line="240" w:lineRule="auto"/>
              <w:ind w:left="9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20"/>
                <w:szCs w:val="20"/>
                <w:lang w:val="en-GB" w:bidi="en-GB"/>
              </w:rPr>
              <w:t>9Fh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59"/>
        </w:trPr>
        <w:tc>
          <w:tcPr>
            <w:tcW w:w="3000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4" w:after="74" w:line="240" w:lineRule="auto"/>
              <w:ind w:left="64" w:right="-18" w:firstLine="0"/>
            </w:pPr>
            <w:r>
              <w:drawing>
                <wp:anchor simplePos="0" relativeHeight="25165855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</wp:posOffset>
                  </wp:positionV>
                  <wp:extent cx="27432" cy="6096"/>
                  <wp:effectExtent l="0" t="0" r="0" b="0"/>
                  <wp:wrapNone/>
                  <wp:docPr id="128" name="Freeform 12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6096"/>
                            <a:chOff x="0" y="0"/>
                            <a:chExt cx="27432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6"/>
                <w:sz w:val="20"/>
                <w:szCs w:val="20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25Q32RV-Q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24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4" w:after="74" w:line="240" w:lineRule="auto"/>
              <w:ind w:left="93" w:right="-18" w:firstLine="0"/>
            </w:pPr>
            <w:r>
              <w:drawing>
                <wp:anchor simplePos="0" relativeHeight="251658558" behindDoc="0" locked="0" layoutInCell="1" allowOverlap="1">
                  <wp:simplePos x="0" y="0"/>
                  <wp:positionH relativeFrom="page">
                    <wp:posOffset>77</wp:posOffset>
                  </wp:positionH>
                  <wp:positionV relativeFrom="line">
                    <wp:posOffset>-205</wp:posOffset>
                  </wp:positionV>
                  <wp:extent cx="1550161" cy="6096"/>
                  <wp:effectExtent l="0" t="0" r="0" b="0"/>
                  <wp:wrapNone/>
                  <wp:docPr id="130" name="Freeform 13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50161" cy="6096"/>
                            <a:chOff x="0" y="0"/>
                            <a:chExt cx="155016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6095" cy="6096"/>
                            </a:xfrm>
                            <a:custGeom>
                              <a:rect l="l" t="t" r="r" b="b"/>
                              <a:pathLst>
                                <a:path w="6095" h="6096">
                                  <a:moveTo>
                                    <a:pt x="0" y="6096"/>
                                  </a:moveTo>
                                  <a:lnTo>
                                    <a:pt x="6095" y="6096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54406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15h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352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4" w:after="74" w:line="240" w:lineRule="auto"/>
              <w:ind w:left="9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401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20"/>
                <w:szCs w:val="20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20"/>
                <w:szCs w:val="20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after="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231" w:after="7" w:line="220" w:lineRule="exact"/>
        <w:ind w:left="5385" w:right="0" w:firstLine="0"/>
      </w:pPr>
      <w:r>
        <w:drawing>
          <wp:anchor simplePos="0" relativeHeight="251658420" behindDoc="0" locked="0" layoutInCell="1" allowOverlap="1">
            <wp:simplePos x="0" y="0"/>
            <wp:positionH relativeFrom="page">
              <wp:posOffset>1016812</wp:posOffset>
            </wp:positionH>
            <wp:positionV relativeFrom="line">
              <wp:posOffset>-3572582</wp:posOffset>
            </wp:positionV>
            <wp:extent cx="5743398" cy="1640206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43398" cy="1640206"/>
                      <a:chOff x="0" y="0"/>
                      <a:chExt cx="5743398" cy="1640206"/>
                    </a:xfrm>
                  </wpg:grpSpPr>
                  <wps:wsp>
                    <wps:cNvCnPr/>
                    <wps:spPr>
                      <a:xfrm rot="0" flipH="0" flipV="0">
                        <a:off x="5734254" y="0"/>
                        <a:ext cx="9144" cy="28956"/>
                      </a:xfrm>
                      <a:custGeom>
                        <a:rect l="l" t="t" r="r" b="b"/>
                        <a:pathLst>
                          <a:path w="9144" h="28956">
                            <a:moveTo>
                              <a:pt x="0" y="28956"/>
                            </a:moveTo>
                            <a:lnTo>
                              <a:pt x="9144" y="2895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8288"/>
                        <a:ext cx="9144" cy="10668"/>
                      </a:xfrm>
                      <a:custGeom>
                        <a:rect l="l" t="t" r="r" b="b"/>
                        <a:pathLst>
                          <a:path w="9144" h="10668">
                            <a:moveTo>
                              <a:pt x="0" y="10668"/>
                            </a:moveTo>
                            <a:lnTo>
                              <a:pt x="9144" y="10668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828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422148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422148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652272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652272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891541"/>
                        <a:ext cx="9144" cy="6095"/>
                      </a:xfrm>
                      <a:custGeom>
                        <a:rect l="l" t="t" r="r" b="b"/>
                        <a:pathLst>
                          <a:path w="9144" h="6095">
                            <a:moveTo>
                              <a:pt x="0" y="6095"/>
                            </a:moveTo>
                            <a:lnTo>
                              <a:pt x="9144" y="6095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891541"/>
                        <a:ext cx="9144" cy="6095"/>
                      </a:xfrm>
                      <a:custGeom>
                        <a:rect l="l" t="t" r="r" b="b"/>
                        <a:pathLst>
                          <a:path w="9144" h="6095">
                            <a:moveTo>
                              <a:pt x="0" y="6095"/>
                            </a:moveTo>
                            <a:lnTo>
                              <a:pt x="9144" y="6095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1132332"/>
                        <a:ext cx="9144" cy="6097"/>
                      </a:xfrm>
                      <a:custGeom>
                        <a:rect l="l" t="t" r="r" b="b"/>
                        <a:pathLst>
                          <a:path w="9144" h="6097">
                            <a:moveTo>
                              <a:pt x="0" y="6097"/>
                            </a:moveTo>
                            <a:lnTo>
                              <a:pt x="9144" y="6097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132332"/>
                        <a:ext cx="9144" cy="6097"/>
                      </a:xfrm>
                      <a:custGeom>
                        <a:rect l="l" t="t" r="r" b="b"/>
                        <a:pathLst>
                          <a:path w="9144" h="6097">
                            <a:moveTo>
                              <a:pt x="0" y="6097"/>
                            </a:moveTo>
                            <a:lnTo>
                              <a:pt x="9144" y="6097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1371601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371601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12774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1631062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161277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161277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932763" y="1612774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932763" y="1631062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476828" y="1612774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476828" y="1631062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34254" y="1612774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631062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61277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715966" y="161277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19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 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r/>
      <w:r>
        <w:rPr baseline="0" dirty="0"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GB" w:bidi="en-GB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115" w:after="6" w:line="239" w:lineRule="exact"/>
        <w:ind w:left="1426" w:right="4489" w:firstLine="0"/>
        <w:jc w:val="right"/>
      </w:pPr>
      <w:r>
        <w:drawing>
          <wp:anchor simplePos="0" relativeHeight="251658266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-353201</wp:posOffset>
            </wp:positionV>
            <wp:extent cx="5961888" cy="428244"/>
            <wp:effectExtent l="0" t="0" r="0" b="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0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9" behindDoc="0" locked="0" layoutInCell="1" allowOverlap="1">
            <wp:simplePos x="0" y="0"/>
            <wp:positionH relativeFrom="page">
              <wp:posOffset>915924</wp:posOffset>
            </wp:positionH>
            <wp:positionV relativeFrom="line">
              <wp:posOffset>96378</wp:posOffset>
            </wp:positionV>
            <wp:extent cx="292608" cy="106679"/>
            <wp:effectExtent l="0" t="0" r="0" b="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0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2608" cy="10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Instruction Set Table 1 (Standard SPI Instructions) </w:t>
      </w:r>
      <w:r>
        <w:rPr baseline="0" dirty="0">
          <w:rFonts w:ascii="Arial" w:hAnsi="Arial" w:eastAsia="Arial" w:cs="Arial"/>
          <w:b/>
          <w:bCs/>
          <w:color w:val="000000"/>
          <w:sz w:val="14"/>
          <w:szCs w:val="14"/>
          <w:vertAlign w:val="superscript"/>
          <w:lang w:val="en-GB" w:bidi="en-GB"/>
        </w:rPr>
        <w:t>(1)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1442" w:tblpY="0"/>
        <w:tblOverlap w:val="never"/>
        "
        <w:tblW w:w="9252" w:type="dxa"/>
        <w:tblLook w:val="04A0" w:firstRow="1" w:lastRow="0" w:firstColumn="1" w:lastColumn="0" w:noHBand="0" w:noVBand="1"/>
      </w:tblPr>
      <w:tblGrid>
        <w:gridCol w:w="1999"/>
        <w:gridCol w:w="143"/>
        <w:gridCol w:w="617"/>
        <w:gridCol w:w="144"/>
        <w:gridCol w:w="933"/>
        <w:gridCol w:w="144"/>
        <w:gridCol w:w="931"/>
        <w:gridCol w:w="143"/>
        <w:gridCol w:w="933"/>
        <w:gridCol w:w="144"/>
        <w:gridCol w:w="933"/>
        <w:gridCol w:w="144"/>
        <w:gridCol w:w="933"/>
        <w:gridCol w:w="143"/>
        <w:gridCol w:w="981"/>
      </w:tblGrid>
      <w:tr>
        <w:trPr>
          <w:trHeight w:hRule="exact" w:val="270"/>
        </w:trPr>
        <w:tc>
          <w:tcPr>
            <w:tcW w:w="199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30" w:right="-18" w:firstLine="0"/>
            </w:pPr>
            <w:r>
              <w:drawing>
                <wp:anchor simplePos="0" relativeHeight="251658302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-9667</wp:posOffset>
                  </wp:positionV>
                  <wp:extent cx="1338072" cy="193547"/>
                  <wp:effectExtent l="0" t="0" r="0" b="0"/>
                  <wp:wrapNone/>
                  <wp:docPr id="160" name="Freeform 16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38072" cy="193547"/>
                            <a:chOff x="0" y="0"/>
                            <a:chExt cx="1338072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60960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0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-9667</wp:posOffset>
                  </wp:positionV>
                  <wp:extent cx="27432" cy="28956"/>
                  <wp:effectExtent l="0" t="0" r="0" b="0"/>
                  <wp:wrapNone/>
                  <wp:docPr id="161" name="Freeform 16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8956"/>
                            </a:xfrm>
                            <a:custGeom>
                              <a:rect l="l" t="t" r="r" b="b"/>
                              <a:pathLst>
                                <a:path w="9144" h="28956">
                                  <a:moveTo>
                                    <a:pt x="0" y="28956"/>
                                  </a:moveTo>
                                  <a:lnTo>
                                    <a:pt x="9144" y="2895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10668"/>
                            </a:xfrm>
                            <a:custGeom>
                              <a:rect l="l" t="t" r="r" b="b"/>
                              <a:pathLst>
                                <a:path w="9144" h="10668">
                                  <a:moveTo>
                                    <a:pt x="0" y="10668"/>
                                  </a:moveTo>
                                  <a:lnTo>
                                    <a:pt x="9144" y="10668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Dat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np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pu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79" w:right="-18" w:firstLine="0"/>
            </w:pPr>
            <w:r>
              <w:drawing>
                <wp:anchor simplePos="0" relativeHeight="25165831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391972" cy="102108"/>
                  <wp:effectExtent l="0" t="0" r="0" b="0"/>
                  <wp:wrapNone/>
                  <wp:docPr id="165" name="Freeform 16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391972" cy="102108"/>
                          </a:xfrm>
                          <a:custGeom>
                            <a:rect l="l" t="t" r="r" b="b"/>
                            <a:pathLst>
                              <a:path w="391972" h="102108">
                                <a:moveTo>
                                  <a:pt x="0" y="102108"/>
                                </a:moveTo>
                                <a:lnTo>
                                  <a:pt x="391972" y="102108"/>
                                </a:lnTo>
                                <a:lnTo>
                                  <a:pt x="391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26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166" name="Freeform 16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4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1616" cy="102108"/>
                  <wp:effectExtent l="0" t="0" r="0" b="0"/>
                  <wp:wrapNone/>
                  <wp:docPr id="167" name="Freeform 16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1616" cy="102108"/>
                          </a:xfrm>
                          <a:custGeom>
                            <a:rect l="l" t="t" r="r" b="b"/>
                            <a:pathLst>
                              <a:path w="591616" h="102108">
                                <a:moveTo>
                                  <a:pt x="0" y="102108"/>
                                </a:moveTo>
                                <a:lnTo>
                                  <a:pt x="591616" y="102108"/>
                                </a:lnTo>
                                <a:lnTo>
                                  <a:pt x="591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56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168" name="Freeform 16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68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169" name="Freeform 16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80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170" name="Freeform 17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92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19288</wp:posOffset>
                  </wp:positionV>
                  <wp:extent cx="632460" cy="164592"/>
                  <wp:effectExtent l="0" t="0" r="0" b="0"/>
                  <wp:wrapNone/>
                  <wp:docPr id="171" name="Freeform 17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2460" cy="164592"/>
                            <a:chOff x="0" y="0"/>
                            <a:chExt cx="632460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32005"/>
                              <a:ext cx="591312" cy="102108"/>
                            </a:xfrm>
                            <a:custGeom>
                              <a:rect l="l" t="t" r="r" b="b"/>
                              <a:pathLst>
                                <a:path w="591312" h="102108">
                                  <a:moveTo>
                                    <a:pt x="0" y="102108"/>
                                  </a:moveTo>
                                  <a:lnTo>
                                    <a:pt x="591312" y="102108"/>
                                  </a:lnTo>
                                  <a:lnTo>
                                    <a:pt x="591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58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-9667</wp:posOffset>
                  </wp:positionV>
                  <wp:extent cx="27432" cy="28956"/>
                  <wp:effectExtent l="0" t="0" r="0" b="0"/>
                  <wp:wrapNone/>
                  <wp:docPr id="172" name="Freeform 17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10668"/>
                            </a:xfrm>
                            <a:custGeom>
                              <a:rect l="l" t="t" r="r" b="b"/>
                              <a:pathLst>
                                <a:path w="9143" h="10668">
                                  <a:moveTo>
                                    <a:pt x="0" y="10668"/>
                                  </a:moveTo>
                                  <a:lnTo>
                                    <a:pt x="9143" y="10668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4"/>
        </w:trPr>
        <w:tc>
          <w:tcPr>
            <w:tcW w:w="199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-21223</wp:posOffset>
                  </wp:positionV>
                  <wp:extent cx="27432" cy="9144"/>
                  <wp:effectExtent l="0" t="0" r="0" b="0"/>
                  <wp:wrapNone/>
                  <wp:docPr id="175" name="Freeform 17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9"/>
                <w:szCs w:val="9"/>
                <w:lang w:val="en-GB" w:bidi="en-GB"/>
              </w:rPr>
              <w:t>(1-1-1)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49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407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-21223</wp:posOffset>
                  </wp:positionV>
                  <wp:extent cx="9143" cy="9144"/>
                  <wp:effectExtent l="0" t="0" r="0" b="0"/>
                  <wp:wrapNone/>
                  <wp:docPr id="177" name="Freeform 1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-20208</wp:posOffset>
                  </wp:positionV>
                  <wp:extent cx="27432" cy="9144"/>
                  <wp:effectExtent l="0" t="0" r="0" b="0"/>
                  <wp:wrapNone/>
                  <wp:docPr id="178" name="Freeform 17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En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-355092</wp:posOffset>
                  </wp:positionV>
                  <wp:extent cx="3418966" cy="364235"/>
                  <wp:effectExtent l="0" t="0" r="0" b="0"/>
                  <wp:wrapNone/>
                  <wp:docPr id="180" name="Freeform 18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364235"/>
                            <a:chOff x="0" y="0"/>
                            <a:chExt cx="3418966" cy="36423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9215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76425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61082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45358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9354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35509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35509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211" name="Freeform 21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Volatil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SR </w:t>
            </w:r>
            <w:r>
              <w:rPr baseline="0" dirty="0">
                <w:rFonts w:ascii="Arial" w:hAnsi="Arial" w:eastAsia="Arial" w:cs="Arial"/>
                <w:color w:val="000000"/>
                <w:spacing w:val="7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683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-1</wp:posOffset>
                  </wp:positionV>
                  <wp:extent cx="9143" cy="9144"/>
                  <wp:effectExtent l="0" t="0" r="0" b="0"/>
                  <wp:wrapNone/>
                  <wp:docPr id="213" name="Freeform 2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870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-19954</wp:posOffset>
                  </wp:positionV>
                  <wp:extent cx="27432" cy="9144"/>
                  <wp:effectExtent l="0" t="0" r="0" b="0"/>
                  <wp:wrapNone/>
                  <wp:docPr id="214" name="Freeform 21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Disab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16" name="Freeform 2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5875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-21223</wp:posOffset>
                  </wp:positionV>
                  <wp:extent cx="27432" cy="9144"/>
                  <wp:effectExtent l="0" t="0" r="0" b="0"/>
                  <wp:wrapNone/>
                  <wp:docPr id="217" name="Freeform 21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4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2059" w:type="dxa"/>
            <w:gridSpan w:val="3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68" behindDoc="0" locked="0" layoutInCell="1" allowOverlap="1">
                  <wp:simplePos x="0" y="0"/>
                  <wp:positionH relativeFrom="page">
                    <wp:posOffset>1307592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19" name="Freeform 2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881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-20208</wp:posOffset>
                  </wp:positionV>
                  <wp:extent cx="27432" cy="9144"/>
                  <wp:effectExtent l="0" t="0" r="0" b="0"/>
                  <wp:wrapNone/>
                  <wp:docPr id="220" name="Freeform 22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vice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83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-1</wp:posOffset>
                  </wp:positionV>
                  <wp:extent cx="9143" cy="9144"/>
                  <wp:effectExtent l="0" t="0" r="0" b="0"/>
                  <wp:wrapNone/>
                  <wp:docPr id="222" name="Freeform 2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887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223" name="Freeform 22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JEDEC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1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65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-324612</wp:posOffset>
                  </wp:positionV>
                  <wp:extent cx="1367028" cy="333755"/>
                  <wp:effectExtent l="0" t="0" r="0" b="0"/>
                  <wp:wrapNone/>
                  <wp:docPr id="225" name="Freeform 22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7028" cy="333755"/>
                            <a:chOff x="0" y="0"/>
                            <a:chExt cx="1367028" cy="33375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7885" y="32461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894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-19954</wp:posOffset>
                  </wp:positionV>
                  <wp:extent cx="27432" cy="9144"/>
                  <wp:effectExtent l="0" t="0" r="0" b="0"/>
                  <wp:wrapNone/>
                  <wp:docPr id="231" name="Freeform 23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Un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3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60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33" name="Freeform 2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5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00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-20588</wp:posOffset>
                  </wp:positionV>
                  <wp:extent cx="27432" cy="9144"/>
                  <wp:effectExtent l="0" t="0" r="0" b="0"/>
                  <wp:wrapNone/>
                  <wp:docPr id="234" name="Freeform 23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Da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2059" w:type="dxa"/>
            <w:gridSpan w:val="3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57" behindDoc="0" locked="0" layoutInCell="1" allowOverlap="1">
                  <wp:simplePos x="0" y="0"/>
                  <wp:positionH relativeFrom="page">
                    <wp:posOffset>633983</wp:posOffset>
                  </wp:positionH>
                  <wp:positionV relativeFrom="paragraph">
                    <wp:posOffset>-161544</wp:posOffset>
                  </wp:positionV>
                  <wp:extent cx="9144" cy="9144"/>
                  <wp:effectExtent l="0" t="0" r="0" b="0"/>
                  <wp:wrapNone/>
                  <wp:docPr id="236" name="Freeform 2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024" behindDoc="0" locked="0" layoutInCell="1" allowOverlap="1">
                  <wp:simplePos x="0" y="0"/>
                  <wp:positionH relativeFrom="page">
                    <wp:posOffset>633983</wp:posOffset>
                  </wp:positionH>
                  <wp:positionV relativeFrom="paragraph">
                    <wp:posOffset>1</wp:posOffset>
                  </wp:positionV>
                  <wp:extent cx="9144" cy="9144"/>
                  <wp:effectExtent l="0" t="0" r="0" b="0"/>
                  <wp:wrapNone/>
                  <wp:docPr id="237" name="Freeform 2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027" behindDoc="0" locked="0" layoutInCell="1" allowOverlap="1">
                  <wp:simplePos x="0" y="0"/>
                  <wp:positionH relativeFrom="page">
                    <wp:posOffset>1307592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38" name="Freeform 2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07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-20207</wp:posOffset>
                  </wp:positionV>
                  <wp:extent cx="27432" cy="9144"/>
                  <wp:effectExtent l="0" t="0" r="0" b="0"/>
                  <wp:wrapNone/>
                  <wp:docPr id="239" name="Freeform 23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097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41" name="Freeform 24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15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-20588</wp:posOffset>
                  </wp:positionV>
                  <wp:extent cx="27432" cy="9144"/>
                  <wp:effectExtent l="0" t="0" r="0" b="0"/>
                  <wp:wrapNone/>
                  <wp:docPr id="242" name="Freeform 24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Page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171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244" name="Freeform 24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21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-20589</wp:posOffset>
                  </wp:positionV>
                  <wp:extent cx="27432" cy="9144"/>
                  <wp:effectExtent l="0" t="0" r="0" b="0"/>
                  <wp:wrapNone/>
                  <wp:docPr id="245" name="Freeform 24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 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(4K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55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-648082</wp:posOffset>
                  </wp:positionV>
                  <wp:extent cx="1367028" cy="657225"/>
                  <wp:effectExtent l="0" t="0" r="0" b="0"/>
                  <wp:wrapNone/>
                  <wp:docPr id="247" name="Freeform 24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7028" cy="657225"/>
                            <a:chOff x="0" y="0"/>
                            <a:chExt cx="1367028" cy="65722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347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32347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53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48653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808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64808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7885" y="648081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27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-19955</wp:posOffset>
                  </wp:positionV>
                  <wp:extent cx="27432" cy="9144"/>
                  <wp:effectExtent l="0" t="0" r="0" b="0"/>
                  <wp:wrapNone/>
                  <wp:docPr id="256" name="Freeform 25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2KB)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287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58" name="Freeform 2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32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-20208</wp:posOffset>
                  </wp:positionV>
                  <wp:extent cx="27432" cy="9144"/>
                  <wp:effectExtent l="0" t="0" r="0" b="0"/>
                  <wp:wrapNone/>
                  <wp:docPr id="259" name="Freeform 25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4KB)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D8h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342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261" name="Freeform 26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36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262" name="Freeform 26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Chip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C7h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/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59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-1620392</wp:posOffset>
                  </wp:positionV>
                  <wp:extent cx="3418966" cy="1629536"/>
                  <wp:effectExtent l="0" t="0" r="0" b="0"/>
                  <wp:wrapNone/>
                  <wp:docPr id="264" name="Freeform 26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1629536"/>
                            <a:chOff x="0" y="0"/>
                            <a:chExt cx="3418966" cy="162953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154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324611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48615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8096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972693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13423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29578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45732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2039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1620392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40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298" name="Freeform 29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1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19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00" name="Freeform 30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44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-19954</wp:posOffset>
                  </wp:positionV>
                  <wp:extent cx="27432" cy="9144"/>
                  <wp:effectExtent l="0" t="0" r="0" b="0"/>
                  <wp:wrapNone/>
                  <wp:docPr id="301" name="Freeform 30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58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303" name="Freeform 30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48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-20208</wp:posOffset>
                  </wp:positionV>
                  <wp:extent cx="27432" cy="9144"/>
                  <wp:effectExtent l="0" t="0" r="0" b="0"/>
                  <wp:wrapNone/>
                  <wp:docPr id="304" name="Freeform 30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1" w:after="0" w:line="240" w:lineRule="auto"/>
              <w:ind w:left="1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-S8)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98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06" name="Freeform 3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52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307" name="Freeform 30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537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09" name="Freeform 3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56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310" name="Freeform 31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577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12" name="Freeform 31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60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-19954</wp:posOffset>
                  </wp:positionV>
                  <wp:extent cx="27432" cy="9144"/>
                  <wp:effectExtent l="0" t="0" r="0" b="0"/>
                  <wp:wrapNone/>
                  <wp:docPr id="313" name="Freeform 31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616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9144"/>
                  <wp:effectExtent l="0" t="0" r="0" b="0"/>
                  <wp:wrapNone/>
                  <wp:docPr id="315" name="Freeform 31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7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66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-20462</wp:posOffset>
                  </wp:positionV>
                  <wp:extent cx="27432" cy="9144"/>
                  <wp:effectExtent l="0" t="0" r="0" b="0"/>
                  <wp:wrapNone/>
                  <wp:docPr id="316" name="Freeform 31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SFDP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Reg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Ah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3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1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220" w:right="222" w:firstLine="0"/>
              <w:jc w:val="right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68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18" name="Freeform 31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8" w:after="0" w:line="240" w:lineRule="auto"/>
              <w:ind w:left="30" w:right="-18" w:firstLine="0"/>
            </w:pPr>
            <w:r>
              <w:drawing>
                <wp:anchor simplePos="0" relativeHeight="25165973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-22520</wp:posOffset>
                  </wp:positionV>
                  <wp:extent cx="27432" cy="9144"/>
                  <wp:effectExtent l="0" t="0" r="0" b="0"/>
                  <wp:wrapNone/>
                  <wp:docPr id="319" name="Freeform 31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679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-163321</wp:posOffset>
                  </wp:positionV>
                  <wp:extent cx="9144" cy="9144"/>
                  <wp:effectExtent l="0" t="0" r="0" b="0"/>
                  <wp:wrapNone/>
                  <wp:docPr id="321" name="Freeform 32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681" behindDoc="0" locked="0" layoutInCell="1" allowOverlap="1">
                  <wp:simplePos x="0" y="0"/>
                  <wp:positionH relativeFrom="page">
                    <wp:posOffset>1318640</wp:posOffset>
                  </wp:positionH>
                  <wp:positionV relativeFrom="paragraph">
                    <wp:posOffset>-163321</wp:posOffset>
                  </wp:positionV>
                  <wp:extent cx="9144" cy="9144"/>
                  <wp:effectExtent l="0" t="0" r="0" b="0"/>
                  <wp:wrapNone/>
                  <wp:docPr id="322" name="Freeform 32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3" behindDoc="0" locked="0" layoutInCell="1" allowOverlap="1">
                  <wp:simplePos x="0" y="0"/>
                  <wp:positionH relativeFrom="page">
                    <wp:posOffset>634364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323" name="Freeform 3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5" behindDoc="0" locked="0" layoutInCell="1" allowOverlap="1">
                  <wp:simplePos x="0" y="0"/>
                  <wp:positionH relativeFrom="page">
                    <wp:posOffset>1318640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324" name="Freeform 32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748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25" name="Freeform 32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30" w:right="-18" w:firstLine="0"/>
            </w:pPr>
            <w:r>
              <w:drawing>
                <wp:anchor simplePos="0" relativeHeight="25165980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-21885</wp:posOffset>
                  </wp:positionV>
                  <wp:extent cx="27432" cy="9144"/>
                  <wp:effectExtent l="0" t="0" r="0" b="0"/>
                  <wp:wrapNone/>
                  <wp:docPr id="326" name="Freeform 32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Pro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4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24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9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823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28" name="Freeform 32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7" w:after="0" w:line="240" w:lineRule="auto"/>
              <w:ind w:left="30" w:right="-18" w:firstLine="0"/>
            </w:pPr>
            <w:r>
              <w:drawing>
                <wp:anchor simplePos="0" relativeHeight="25165988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-23155</wp:posOffset>
                  </wp:positionV>
                  <wp:extent cx="27432" cy="9144"/>
                  <wp:effectExtent l="0" t="0" r="0" b="0"/>
                  <wp:wrapNone/>
                  <wp:docPr id="329" name="Freeform 32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uri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((4)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898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31" name="Freeform 3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5992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-20209</wp:posOffset>
                  </wp:positionV>
                  <wp:extent cx="27432" cy="9144"/>
                  <wp:effectExtent l="0" t="0" r="0" b="0"/>
                  <wp:wrapNone/>
                  <wp:docPr id="332" name="Freeform 33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/ 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Su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nd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16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-1618742</wp:posOffset>
                  </wp:positionV>
                  <wp:extent cx="3418966" cy="1627886"/>
                  <wp:effectExtent l="0" t="0" r="0" b="0"/>
                  <wp:wrapNone/>
                  <wp:docPr id="334" name="Freeform 33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8966" cy="1627886"/>
                            <a:chOff x="0" y="0"/>
                            <a:chExt cx="3418966" cy="162788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5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30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6156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09245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970789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13411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295654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45719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1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8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618742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9823" y="1618742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5996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362" name="Freeform 36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Eras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/ 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Ah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969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64" name="Freeform 36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30" w:right="-18" w:firstLine="0"/>
            </w:pPr>
            <w:r>
              <w:drawing>
                <wp:anchor simplePos="0" relativeHeight="25165999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-19955</wp:posOffset>
                  </wp:positionV>
                  <wp:extent cx="27432" cy="9144"/>
                  <wp:effectExtent l="0" t="0" r="0" b="0"/>
                  <wp:wrapNone/>
                  <wp:docPr id="365" name="Freeform 36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Powe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9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B9h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999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67" name="Freeform 36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30" w:right="-18" w:firstLine="0"/>
            </w:pPr>
            <w:r>
              <w:drawing>
                <wp:anchor simplePos="0" relativeHeight="25166002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-21225</wp:posOffset>
                  </wp:positionV>
                  <wp:extent cx="27432" cy="9144"/>
                  <wp:effectExtent l="0" t="0" r="0" b="0"/>
                  <wp:wrapNone/>
                  <wp:docPr id="368" name="Freeform 36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Set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 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15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C0h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7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P7-P0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60036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70" name="Freeform 37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6005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-20209</wp:posOffset>
                  </wp:positionV>
                  <wp:extent cx="27432" cy="9144"/>
                  <wp:effectExtent l="0" t="0" r="0" b="0"/>
                  <wp:wrapNone/>
                  <wp:docPr id="371" name="Freeform 37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Ente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Q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8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60033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-161544</wp:posOffset>
                  </wp:positionV>
                  <wp:extent cx="9144" cy="9144"/>
                  <wp:effectExtent l="0" t="0" r="0" b="0"/>
                  <wp:wrapNone/>
                  <wp:docPr id="373" name="Freeform 37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64" behindDoc="0" locked="0" layoutInCell="1" allowOverlap="1">
                  <wp:simplePos x="0" y="0"/>
                  <wp:positionH relativeFrom="page">
                    <wp:posOffset>633985</wp:posOffset>
                  </wp:positionH>
                  <wp:positionV relativeFrom="paragraph">
                    <wp:posOffset>0</wp:posOffset>
                  </wp:positionV>
                  <wp:extent cx="9144" cy="9144"/>
                  <wp:effectExtent l="0" t="0" r="0" b="0"/>
                  <wp:wrapNone/>
                  <wp:docPr id="374" name="Freeform 37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67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75" name="Freeform 37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4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30" w:right="-18" w:firstLine="0"/>
            </w:pPr>
            <w:r>
              <w:drawing>
                <wp:anchor simplePos="0" relativeHeight="25166008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-20590</wp:posOffset>
                  </wp:positionV>
                  <wp:extent cx="27432" cy="9144"/>
                  <wp:effectExtent l="0" t="0" r="0" b="0"/>
                  <wp:wrapNone/>
                  <wp:docPr id="376" name="Freeform 37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8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60095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78" name="Freeform 37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6"/>
        </w:trPr>
        <w:tc>
          <w:tcPr>
            <w:tcW w:w="199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30" w:right="-18" w:firstLine="0"/>
            </w:pPr>
            <w:r>
              <w:drawing>
                <wp:anchor simplePos="0" relativeHeight="25166011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-18685</wp:posOffset>
                  </wp:positionV>
                  <wp:extent cx="27432" cy="9144"/>
                  <wp:effectExtent l="0" t="0" r="0" b="0"/>
                  <wp:wrapNone/>
                  <wp:docPr id="379" name="Freeform 37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9144"/>
                            <a:chOff x="0" y="0"/>
                            <a:chExt cx="27432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Devi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17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1" w:after="0" w:line="240" w:lineRule="auto"/>
              <w:ind w:left="168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60123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9144"/>
                  <wp:effectExtent l="0" t="0" r="0" b="0"/>
                  <wp:wrapNone/>
                  <wp:docPr id="381" name="Freeform 3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after="23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8977"/>
        </w:tabs>
        <w:spacing w:before="133" w:after="5" w:line="230" w:lineRule="exact"/>
        <w:ind w:left="4841" w:right="1238" w:firstLine="1080"/>
        <w:jc w:val="right"/>
      </w:pPr>
      <w:r>
        <w:drawing>
          <wp:anchor simplePos="0" relativeHeight="251658408" behindDoc="0" locked="0" layoutInCell="1" allowOverlap="1">
            <wp:simplePos x="0" y="0"/>
            <wp:positionH relativeFrom="page">
              <wp:posOffset>916228</wp:posOffset>
            </wp:positionH>
            <wp:positionV relativeFrom="line">
              <wp:posOffset>-7685730</wp:posOffset>
            </wp:positionV>
            <wp:extent cx="5943042" cy="5404738"/>
            <wp:effectExtent l="0" t="0" r="0" b="0"/>
            <wp:wrapNone/>
            <wp:docPr id="382" name="Freeform 38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943042" cy="5404738"/>
                      <a:chOff x="0" y="0"/>
                      <a:chExt cx="5943042" cy="5404738"/>
                    </a:xfrm>
                  </wpg:grpSpPr>
                  <wps:wsp>
                    <wps:cNvCnPr/>
                    <wps:spPr>
                      <a:xfrm rot="0" flipH="0" flipV="0">
                        <a:off x="1347166" y="27432"/>
                        <a:ext cx="18288" cy="1524"/>
                      </a:xfrm>
                      <a:custGeom>
                        <a:rect l="l" t="t" r="r" b="b"/>
                        <a:pathLst>
                          <a:path w="18288" h="1524">
                            <a:moveTo>
                              <a:pt x="0" y="1524"/>
                            </a:moveTo>
                            <a:lnTo>
                              <a:pt x="18288" y="1524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7432"/>
                        <a:ext cx="9144" cy="1524"/>
                      </a:xfrm>
                      <a:custGeom>
                        <a:rect l="l" t="t" r="r" b="b"/>
                        <a:pathLst>
                          <a:path w="9144" h="1524">
                            <a:moveTo>
                              <a:pt x="0" y="1524"/>
                            </a:moveTo>
                            <a:lnTo>
                              <a:pt x="9144" y="152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8288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30654" y="27432"/>
                        <a:ext cx="18288" cy="1524"/>
                      </a:xfrm>
                      <a:custGeom>
                        <a:rect l="l" t="t" r="r" b="b"/>
                        <a:pathLst>
                          <a:path w="18288" h="1524">
                            <a:moveTo>
                              <a:pt x="0" y="1524"/>
                            </a:moveTo>
                            <a:lnTo>
                              <a:pt x="18288" y="1524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7432"/>
                        <a:ext cx="9143" cy="1524"/>
                      </a:xfrm>
                      <a:custGeom>
                        <a:rect l="l" t="t" r="r" b="b"/>
                        <a:pathLst>
                          <a:path w="9143" h="1524">
                            <a:moveTo>
                              <a:pt x="0" y="1524"/>
                            </a:moveTo>
                            <a:lnTo>
                              <a:pt x="9143" y="152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8288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0"/>
                        <a:ext cx="9144" cy="28956"/>
                      </a:xfrm>
                      <a:custGeom>
                        <a:rect l="l" t="t" r="r" b="b"/>
                        <a:pathLst>
                          <a:path w="9144" h="28956">
                            <a:moveTo>
                              <a:pt x="0" y="28956"/>
                            </a:moveTo>
                            <a:lnTo>
                              <a:pt x="9144" y="2895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935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935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935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550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5509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550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181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1815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181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6797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67970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6797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8412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8412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8412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0027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00279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00279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1658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16585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16585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3274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32740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32740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4889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48894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48894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6508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6508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6508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81394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813941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813941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19754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19754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19754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13702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13702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13702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2985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2985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2985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4616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461640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4616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6231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6231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6231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7847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78472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7847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29462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29462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29462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1093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109340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109340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2708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27088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27088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4324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432429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43242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5939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593973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593973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7572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7572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7572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39188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39188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39188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0803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080382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0803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2419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241926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2419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4049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4049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4049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5665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5665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5665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7280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728082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728082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48896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4889626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4889626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0526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052694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052694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2142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214238"/>
                        <a:ext cx="9143" cy="9144"/>
                      </a:xfrm>
                      <a:custGeom>
                        <a:rect l="l" t="t" r="r" b="b"/>
                        <a:pathLst>
                          <a:path w="9143" h="9144">
                            <a:moveTo>
                              <a:pt x="0" y="9144"/>
                            </a:moveTo>
                            <a:lnTo>
                              <a:pt x="9143" y="9144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214238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5377306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5377307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88" y="5377307"/>
                        <a:ext cx="9144" cy="9143"/>
                      </a:xfrm>
                      <a:custGeom>
                        <a:rect l="l" t="t" r="r" b="b"/>
                        <a:pathLst>
                          <a:path w="9144" h="9143">
                            <a:moveTo>
                              <a:pt x="0" y="9143"/>
                            </a:moveTo>
                            <a:lnTo>
                              <a:pt x="9144" y="9143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377307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338022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377307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21511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33898" y="5377306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95595"/>
                        <a:ext cx="27432" cy="9143"/>
                      </a:xfrm>
                      <a:custGeom>
                        <a:rect l="l" t="t" r="r" b="b"/>
                        <a:pathLst>
                          <a:path w="27432" h="9143">
                            <a:moveTo>
                              <a:pt x="0" y="9143"/>
                            </a:moveTo>
                            <a:lnTo>
                              <a:pt x="27432" y="9143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77307"/>
                        <a:ext cx="9143" cy="9143"/>
                      </a:xfrm>
                      <a:custGeom>
                        <a:rect l="l" t="t" r="r" b="b"/>
                        <a:pathLst>
                          <a:path w="9143" h="9143">
                            <a:moveTo>
                              <a:pt x="0" y="9143"/>
                            </a:moveTo>
                            <a:lnTo>
                              <a:pt x="9143" y="9143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5915610" y="5377307"/>
                        <a:ext cx="9143" cy="9143"/>
                      </a:xfrm>
                      <a:custGeom>
                        <a:rect l="l" t="t" r="r" b="b"/>
                        <a:pathLst>
                          <a:path w="9143" h="9143">
                            <a:moveTo>
                              <a:pt x="0" y="9143"/>
                            </a:moveTo>
                            <a:lnTo>
                              <a:pt x="9143" y="9143"/>
                            </a:lnTo>
                            <a:lnTo>
                              <a:pt x="9143" y="0"/>
                            </a:ln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Publication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48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Rele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se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D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te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3"/>
          <w:sz w:val="20"/>
          <w:szCs w:val="20"/>
          <w:lang w:val="en-GB" w:bidi="en-GB"/>
        </w:rPr>
        <w:t>: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Novem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er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13,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2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0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	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-Revision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r/>
      <w:r>
        <w:rPr baseline="0" dirty="0"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GB" w:bidi="en-GB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115" w:after="6" w:line="239" w:lineRule="exact"/>
        <w:ind w:left="1426" w:right="4367" w:firstLine="0"/>
        <w:jc w:val="right"/>
      </w:pPr>
      <w:r>
        <w:drawing>
          <wp:anchor simplePos="0" relativeHeight="251658256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-353201</wp:posOffset>
            </wp:positionV>
            <wp:extent cx="5961888" cy="428244"/>
            <wp:effectExtent l="0" t="0" r="0" b="0"/>
            <wp:wrapNone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>
                      <a:picLocks noChangeAspect="0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59" behindDoc="0" locked="0" layoutInCell="1" allowOverlap="1">
            <wp:simplePos x="0" y="0"/>
            <wp:positionH relativeFrom="page">
              <wp:posOffset>915924</wp:posOffset>
            </wp:positionH>
            <wp:positionV relativeFrom="line">
              <wp:posOffset>96378</wp:posOffset>
            </wp:positionV>
            <wp:extent cx="294131" cy="106679"/>
            <wp:effectExtent l="0" t="0" r="0" b="0"/>
            <wp:wrapNone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>
                      <a:picLocks noChangeAspect="0" noChangeArrowheads="1"/>
                    </pic:cNvPicPr>
                  </pic:nvPicPr>
                  <pic:blipFill>
                    <a:blip r:embed="rId5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4131" cy="10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Instruction Set Table 2 (Dual/Quad SPI Instructio</w:t>
      </w:r>
      <w:r>
        <w:rPr baseline="0" dirty="0">
          <w:rFonts w:ascii="Arial" w:hAnsi="Arial" w:eastAsia="Arial" w:cs="Arial"/>
          <w:b/>
          <w:bCs/>
          <w:color w:val="000000"/>
          <w:spacing w:val="1"/>
          <w:sz w:val="21"/>
          <w:szCs w:val="21"/>
          <w:lang w:val="en-GB" w:bidi="en-GB"/>
        </w:rPr>
        <w:t>n</w:t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s)</w:t>
      </w:r>
      <w:r>
        <w:rPr baseline="0" dirty="0">
          <w:rFonts w:ascii="Arial" w:hAnsi="Arial" w:eastAsia="Arial" w:cs="Arial"/>
          <w:b/>
          <w:bCs/>
          <w:color w:val="000000"/>
          <w:sz w:val="14"/>
          <w:szCs w:val="14"/>
          <w:vertAlign w:val="superscript"/>
          <w:lang w:val="en-GB" w:bidi="en-GB"/>
        </w:rPr>
        <w:t> (1)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273"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1442" w:tblpY="0"/>
        <w:tblOverlap w:val="never"/>
        "
        <w:tblW w:w="9252" w:type="dxa"/>
        <w:tblLook w:val="04A0" w:firstRow="1" w:lastRow="0" w:firstColumn="1" w:lastColumn="0" w:noHBand="0" w:noVBand="1"/>
      </w:tblPr>
      <w:tblGrid>
        <w:gridCol w:w="1648"/>
        <w:gridCol w:w="715"/>
        <w:gridCol w:w="864"/>
        <w:gridCol w:w="866"/>
        <w:gridCol w:w="864"/>
        <w:gridCol w:w="863"/>
        <w:gridCol w:w="866"/>
        <w:gridCol w:w="864"/>
        <w:gridCol w:w="868"/>
        <w:gridCol w:w="849"/>
      </w:tblGrid>
      <w:tr>
        <w:trPr>
          <w:trHeight w:hRule="exact" w:val="169"/>
        </w:trPr>
        <w:tc>
          <w:tcPr>
            <w:tcW w:w="164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841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-28208</wp:posOffset>
                  </wp:positionV>
                  <wp:extent cx="1101802" cy="28956"/>
                  <wp:effectExtent l="0" t="0" r="0" b="0"/>
                  <wp:wrapNone/>
                  <wp:docPr id="501" name="Freeform 50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01802" cy="28956"/>
                            <a:chOff x="0" y="0"/>
                            <a:chExt cx="110180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8956"/>
                            </a:xfrm>
                            <a:custGeom>
                              <a:rect l="l" t="t" r="r" b="b"/>
                              <a:pathLst>
                                <a:path w="9144" h="28956">
                                  <a:moveTo>
                                    <a:pt x="0" y="28956"/>
                                  </a:moveTo>
                                  <a:lnTo>
                                    <a:pt x="9144" y="2895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10668"/>
                            </a:xfrm>
                            <a:custGeom>
                              <a:rect l="l" t="t" r="r" b="b"/>
                              <a:pathLst>
                                <a:path w="9144" h="10668">
                                  <a:moveTo>
                                    <a:pt x="0" y="10668"/>
                                  </a:moveTo>
                                  <a:lnTo>
                                    <a:pt x="9144" y="10668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Dat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np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pu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136" w:right="-18" w:firstLine="0"/>
            </w:pPr>
            <w:r>
              <w:drawing>
                <wp:anchor simplePos="0" relativeHeight="251658422" behindDoc="0" locked="0" layoutInCell="1" allowOverlap="1">
                  <wp:simplePos x="0" y="0"/>
                  <wp:positionH relativeFrom="page">
                    <wp:posOffset>9094</wp:posOffset>
                  </wp:positionH>
                  <wp:positionV relativeFrom="line">
                    <wp:posOffset>-776</wp:posOffset>
                  </wp:positionV>
                  <wp:extent cx="18288" cy="1524"/>
                  <wp:effectExtent l="0" t="0" r="0" b="0"/>
                  <wp:wrapNone/>
                  <wp:docPr id="507" name="Freeform 5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8288" cy="1524"/>
                          </a:xfrm>
                          <a:custGeom>
                            <a:rect l="l" t="t" r="r" b="b"/>
                            <a:pathLst>
                              <a:path w="18288" h="1524">
                                <a:moveTo>
                                  <a:pt x="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1" w:right="-18" w:firstLine="0"/>
            </w:pPr>
            <w:r>
              <w:drawing>
                <wp:anchor simplePos="0" relativeHeight="251658429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-28208</wp:posOffset>
                  </wp:positionV>
                  <wp:extent cx="576072" cy="28956"/>
                  <wp:effectExtent l="0" t="0" r="0" b="0"/>
                  <wp:wrapNone/>
                  <wp:docPr id="508" name="Freeform 50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6072" cy="28956"/>
                            <a:chOff x="0" y="0"/>
                            <a:chExt cx="57607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5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1" w:right="-18" w:firstLine="0"/>
            </w:pPr>
            <w:r>
              <w:drawing>
                <wp:anchor simplePos="0" relativeHeight="251658436" behindDoc="0" locked="0" layoutInCell="1" allowOverlap="1">
                  <wp:simplePos x="0" y="0"/>
                  <wp:positionH relativeFrom="page">
                    <wp:posOffset>9143</wp:posOffset>
                  </wp:positionH>
                  <wp:positionV relativeFrom="line">
                    <wp:posOffset>-28208</wp:posOffset>
                  </wp:positionV>
                  <wp:extent cx="568452" cy="28956"/>
                  <wp:effectExtent l="0" t="0" r="0" b="0"/>
                  <wp:wrapNone/>
                  <wp:docPr id="515" name="Freeform 51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8452" cy="28956"/>
                            <a:chOff x="0" y="0"/>
                            <a:chExt cx="56845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09" w:right="-18" w:firstLine="0"/>
            </w:pPr>
            <w:r>
              <w:drawing>
                <wp:anchor simplePos="0" relativeHeight="251658443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-28208</wp:posOffset>
                  </wp:positionV>
                  <wp:extent cx="567182" cy="28956"/>
                  <wp:effectExtent l="0" t="0" r="0" b="0"/>
                  <wp:wrapNone/>
                  <wp:docPr id="519" name="Freeform 51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7182" cy="28956"/>
                            <a:chOff x="0" y="0"/>
                            <a:chExt cx="56718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0" w:right="-18" w:firstLine="0"/>
            </w:pPr>
            <w:r>
              <w:drawing>
                <wp:anchor simplePos="0" relativeHeight="251658450" behindDoc="0" locked="0" layoutInCell="1" allowOverlap="1">
                  <wp:simplePos x="0" y="0"/>
                  <wp:positionH relativeFrom="page">
                    <wp:posOffset>9093</wp:posOffset>
                  </wp:positionH>
                  <wp:positionV relativeFrom="line">
                    <wp:posOffset>-28208</wp:posOffset>
                  </wp:positionV>
                  <wp:extent cx="566929" cy="28956"/>
                  <wp:effectExtent l="0" t="0" r="0" b="0"/>
                  <wp:wrapNone/>
                  <wp:docPr id="523" name="Freeform 52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9" cy="28956"/>
                            <a:chOff x="0" y="0"/>
                            <a:chExt cx="566929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0" w:right="-18" w:firstLine="0"/>
            </w:pPr>
            <w:r>
              <w:drawing>
                <wp:anchor simplePos="0" relativeHeight="251658457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-28208</wp:posOffset>
                  </wp:positionV>
                  <wp:extent cx="568452" cy="28956"/>
                  <wp:effectExtent l="0" t="0" r="0" b="0"/>
                  <wp:wrapNone/>
                  <wp:docPr id="527" name="Freeform 52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8452" cy="28956"/>
                            <a:chOff x="0" y="0"/>
                            <a:chExt cx="56845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1" w:right="-18" w:firstLine="0"/>
            </w:pPr>
            <w:r>
              <w:drawing>
                <wp:anchor simplePos="0" relativeHeight="251658464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-776</wp:posOffset>
                  </wp:positionV>
                  <wp:extent cx="18288" cy="1524"/>
                  <wp:effectExtent l="0" t="0" r="0" b="0"/>
                  <wp:wrapNone/>
                  <wp:docPr id="531" name="Freeform 5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8288" cy="1524"/>
                          </a:xfrm>
                          <a:custGeom>
                            <a:rect l="l" t="t" r="r" b="b"/>
                            <a:pathLst>
                              <a:path w="18288" h="1524">
                                <a:moveTo>
                                  <a:pt x="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10" w:right="-18" w:firstLine="0"/>
            </w:pPr>
            <w:r>
              <w:drawing>
                <wp:anchor simplePos="0" relativeHeight="25165847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-28208</wp:posOffset>
                  </wp:positionV>
                  <wp:extent cx="579120" cy="28956"/>
                  <wp:effectExtent l="0" t="0" r="0" b="0"/>
                  <wp:wrapNone/>
                  <wp:docPr id="532" name="Freeform 53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120" cy="28956"/>
                            <a:chOff x="0" y="0"/>
                            <a:chExt cx="579120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27432"/>
                              <a:ext cx="18288" cy="1524"/>
                            </a:xfrm>
                            <a:custGeom>
                              <a:rect l="l" t="t" r="r" b="b"/>
                              <a:pathLst>
                                <a:path w="18288" h="1524">
                                  <a:moveTo>
                                    <a:pt x="0" y="1524"/>
                                  </a:moveTo>
                                  <a:lnTo>
                                    <a:pt x="18288" y="1524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2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27432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205" w:right="-18" w:firstLine="0"/>
            </w:pPr>
            <w:r>
              <w:drawing>
                <wp:anchor simplePos="0" relativeHeight="251658478" behindDoc="0" locked="0" layoutInCell="1" allowOverlap="1">
                  <wp:simplePos x="0" y="0"/>
                  <wp:positionH relativeFrom="page">
                    <wp:posOffset>6097</wp:posOffset>
                  </wp:positionH>
                  <wp:positionV relativeFrom="line">
                    <wp:posOffset>-28208</wp:posOffset>
                  </wp:positionV>
                  <wp:extent cx="560832" cy="28956"/>
                  <wp:effectExtent l="0" t="0" r="0" b="0"/>
                  <wp:wrapNone/>
                  <wp:docPr id="539" name="Freeform 53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0832" cy="28956"/>
                            <a:chOff x="0" y="0"/>
                            <a:chExt cx="5608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2"/>
                              <a:ext cx="21336" cy="1524"/>
                            </a:xfrm>
                            <a:custGeom>
                              <a:rect l="l" t="t" r="r" b="b"/>
                              <a:pathLst>
                                <a:path w="21336" h="1524">
                                  <a:moveTo>
                                    <a:pt x="0" y="1524"/>
                                  </a:moveTo>
                                  <a:lnTo>
                                    <a:pt x="21336" y="1524"/>
                                  </a:lnTo>
                                  <a:lnTo>
                                    <a:pt x="2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18288"/>
                              <a:ext cx="9143" cy="10668"/>
                            </a:xfrm>
                            <a:custGeom>
                              <a:rect l="l" t="t" r="r" b="b"/>
                              <a:pathLst>
                                <a:path w="9143" h="10668">
                                  <a:moveTo>
                                    <a:pt x="0" y="10668"/>
                                  </a:moveTo>
                                  <a:lnTo>
                                    <a:pt x="9143" y="10668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18288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162"/>
        </w:trPr>
        <w:tc>
          <w:tcPr>
            <w:tcW w:w="164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0" w:right="-18" w:firstLine="0"/>
            </w:pPr>
            <w:r>
              <w:drawing>
                <wp:anchor simplePos="0" relativeHeight="25165863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-14492</wp:posOffset>
                  </wp:positionV>
                  <wp:extent cx="1086561" cy="12192"/>
                  <wp:effectExtent l="0" t="0" r="0" b="0"/>
                  <wp:wrapNone/>
                  <wp:docPr id="543" name="Freeform 54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86561" cy="12192"/>
                            <a:chOff x="0" y="0"/>
                            <a:chExt cx="1086561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2191" cy="12192"/>
                            </a:xfrm>
                            <a:custGeom>
                              <a:rect l="l" t="t" r="r" b="b"/>
                              <a:pathLst>
                                <a:path w="12191" h="12192">
                                  <a:moveTo>
                                    <a:pt x="0" y="12192"/>
                                  </a:moveTo>
                                  <a:lnTo>
                                    <a:pt x="12191" y="12192"/>
                                  </a:lnTo>
                                  <a:lnTo>
                                    <a:pt x="121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er of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0"/>
                <w:szCs w:val="10"/>
                <w:lang w:val="en-GB" w:bidi="en-GB"/>
              </w:rPr>
              <w:t>(1-1-2)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 </w:t>
            </w:r>
            <w:r/>
            <w:r/>
          </w:p>
        </w:tc>
        <w:tc>
          <w:tcPr>
            <w:tcW w:w="715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644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-14492</wp:posOffset>
                  </wp:positionV>
                  <wp:extent cx="560833" cy="12192"/>
                  <wp:effectExtent l="0" t="0" r="0" b="0"/>
                  <wp:wrapNone/>
                  <wp:docPr id="546" name="Freeform 54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0833" cy="12192"/>
                            <a:chOff x="0" y="0"/>
                            <a:chExt cx="560833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648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-14492</wp:posOffset>
                  </wp:positionV>
                  <wp:extent cx="12192" cy="12192"/>
                  <wp:effectExtent l="0" t="0" r="0" b="0"/>
                  <wp:wrapNone/>
                  <wp:docPr id="548" name="Freeform 54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9" w:right="-18" w:firstLine="0"/>
            </w:pPr>
            <w:r>
              <w:drawing>
                <wp:anchor simplePos="0" relativeHeight="251658650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-14492</wp:posOffset>
                  </wp:positionV>
                  <wp:extent cx="12192" cy="12192"/>
                  <wp:effectExtent l="0" t="0" r="0" b="0"/>
                  <wp:wrapNone/>
                  <wp:docPr id="549" name="Freeform 54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652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-14492</wp:posOffset>
                  </wp:positionV>
                  <wp:extent cx="12191" cy="12192"/>
                  <wp:effectExtent l="0" t="0" r="0" b="0"/>
                  <wp:wrapNone/>
                  <wp:docPr id="550" name="Freeform 55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191" cy="12192"/>
                          </a:xfrm>
                          <a:custGeom>
                            <a:rect l="l" t="t" r="r" b="b"/>
                            <a:pathLst>
                              <a:path w="12191" h="12192">
                                <a:moveTo>
                                  <a:pt x="0" y="12192"/>
                                </a:moveTo>
                                <a:lnTo>
                                  <a:pt x="12191" y="12192"/>
                                </a:lnTo>
                                <a:lnTo>
                                  <a:pt x="121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654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-14492</wp:posOffset>
                  </wp:positionV>
                  <wp:extent cx="12192" cy="12192"/>
                  <wp:effectExtent l="0" t="0" r="0" b="0"/>
                  <wp:wrapNone/>
                  <wp:docPr id="551" name="Freeform 55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2192" cy="12192"/>
                          </a:xfrm>
                          <a:custGeom>
                            <a:rect l="l" t="t" r="r" b="b"/>
                            <a:pathLst>
                              <a:path w="12192" h="12192">
                                <a:moveTo>
                                  <a:pt x="0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2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656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-14492</wp:posOffset>
                  </wp:positionV>
                  <wp:extent cx="563881" cy="12192"/>
                  <wp:effectExtent l="0" t="0" r="0" b="0"/>
                  <wp:wrapNone/>
                  <wp:docPr id="552" name="Freeform 55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3881" cy="12192"/>
                            <a:chOff x="0" y="0"/>
                            <a:chExt cx="563881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8" w:right="-18" w:firstLine="0"/>
            </w:pPr>
            <w:r>
              <w:drawing>
                <wp:anchor simplePos="0" relativeHeight="251658661" behindDoc="0" locked="0" layoutInCell="1" allowOverlap="1">
                  <wp:simplePos x="0" y="0"/>
                  <wp:positionH relativeFrom="page">
                    <wp:posOffset>539497</wp:posOffset>
                  </wp:positionH>
                  <wp:positionV relativeFrom="line">
                    <wp:posOffset>-14492</wp:posOffset>
                  </wp:positionV>
                  <wp:extent cx="9143" cy="12192"/>
                  <wp:effectExtent l="0" t="0" r="0" b="0"/>
                  <wp:wrapNone/>
                  <wp:docPr id="554" name="Freeform 5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2192"/>
                          </a:xfrm>
                          <a:custGeom>
                            <a:rect l="l" t="t" r="r" b="b"/>
                            <a:pathLst>
                              <a:path w="9143" h="12192">
                                <a:moveTo>
                                  <a:pt x="0" y="12192"/>
                                </a:moveTo>
                                <a:lnTo>
                                  <a:pt x="9143" y="1219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65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0" w:right="-18" w:firstLine="0"/>
            </w:pPr>
            <w:r>
              <w:drawing>
                <wp:anchor simplePos="0" relativeHeight="25165872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-269</wp:posOffset>
                  </wp:positionV>
                  <wp:extent cx="1092658" cy="19812"/>
                  <wp:effectExtent l="0" t="0" r="0" b="0"/>
                  <wp:wrapNone/>
                  <wp:docPr id="555" name="Freeform 55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2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48" w:right="-18" w:firstLine="0"/>
            </w:pPr>
            <w:r>
              <w:drawing>
                <wp:anchor simplePos="0" relativeHeight="25165873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6928" cy="19812"/>
                  <wp:effectExtent l="0" t="0" r="0" b="0"/>
                  <wp:wrapNone/>
                  <wp:docPr id="559" name="Freeform 55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87" w:right="-18" w:firstLine="0"/>
            </w:pPr>
            <w:r>
              <w:drawing>
                <wp:anchor simplePos="0" relativeHeight="251658737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563" name="Freeform 56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223" w:right="-18" w:firstLine="0"/>
            </w:pPr>
            <w:r>
              <w:drawing>
                <wp:anchor simplePos="0" relativeHeight="251658740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565" name="Freeform 56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79" w:right="-18" w:firstLine="0"/>
            </w:pPr>
            <w:r>
              <w:drawing>
                <wp:anchor simplePos="0" relativeHeight="251658743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567" name="Freeform 56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79" w:right="-18" w:firstLine="0"/>
            </w:pPr>
            <w:r>
              <w:drawing>
                <wp:anchor simplePos="0" relativeHeight="251658746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569" name="Freeform 56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(6)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718" w:type="dxa"/>
            <w:gridSpan w:val="2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6" w:right="-18" w:firstLine="0"/>
            </w:pPr>
            <w:r>
              <w:drawing>
                <wp:anchor simplePos="0" relativeHeight="251658749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1100328" cy="19812"/>
                  <wp:effectExtent l="0" t="0" r="0" b="0"/>
                  <wp:wrapNone/>
                  <wp:docPr id="571" name="Freeform 57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00328" cy="19812"/>
                            <a:chOff x="0" y="0"/>
                            <a:chExt cx="11003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91185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181"/>
        </w:trPr>
        <w:tc>
          <w:tcPr>
            <w:tcW w:w="1648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0" w:right="-18" w:firstLine="0"/>
            </w:pPr>
            <w:r>
              <w:drawing>
                <wp:anchor simplePos="0" relativeHeight="25165890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-269</wp:posOffset>
                  </wp:positionV>
                  <wp:extent cx="1092658" cy="19812"/>
                  <wp:effectExtent l="0" t="0" r="0" b="0"/>
                  <wp:wrapNone/>
                  <wp:docPr id="575" name="Freeform 57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er of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0"/>
                <w:szCs w:val="10"/>
                <w:lang w:val="en-GB" w:bidi="en-GB"/>
              </w:rPr>
              <w:t>(1-2-2)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 </w:t>
            </w:r>
            <w:r/>
            <w:r/>
          </w:p>
        </w:tc>
        <w:tc>
          <w:tcPr>
            <w:tcW w:w="715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07" w:right="-18" w:firstLine="0"/>
            </w:pPr>
            <w:r>
              <w:drawing>
                <wp:anchor simplePos="0" relativeHeight="251658909" behindDoc="0" locked="0" layoutInCell="1" allowOverlap="1">
                  <wp:simplePos x="0" y="0"/>
                  <wp:positionH relativeFrom="page">
                    <wp:posOffset>9094</wp:posOffset>
                  </wp:positionH>
                  <wp:positionV relativeFrom="line">
                    <wp:posOffset>18019</wp:posOffset>
                  </wp:positionV>
                  <wp:extent cx="9144" cy="1524"/>
                  <wp:effectExtent l="0" t="0" r="0" b="0"/>
                  <wp:wrapNone/>
                  <wp:docPr id="579" name="Freeform 57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81" w:right="-18" w:firstLine="0"/>
            </w:pPr>
            <w:r>
              <w:drawing>
                <wp:anchor simplePos="0" relativeHeight="251658914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6928" cy="19812"/>
                  <wp:effectExtent l="0" t="0" r="0" b="0"/>
                  <wp:wrapNone/>
                  <wp:docPr id="580" name="Freeform 58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5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81" w:right="-18" w:firstLine="0"/>
            </w:pPr>
            <w:r>
              <w:drawing>
                <wp:anchor simplePos="0" relativeHeight="251658919" behindDoc="0" locked="0" layoutInCell="1" allowOverlap="1">
                  <wp:simplePos x="0" y="0"/>
                  <wp:positionH relativeFrom="page">
                    <wp:posOffset>9143</wp:posOffset>
                  </wp:positionH>
                  <wp:positionV relativeFrom="line">
                    <wp:posOffset>-269</wp:posOffset>
                  </wp:positionV>
                  <wp:extent cx="559308" cy="19812"/>
                  <wp:effectExtent l="0" t="0" r="0" b="0"/>
                  <wp:wrapNone/>
                  <wp:docPr id="585" name="Freeform 58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2"/>
                            <a:chOff x="0" y="0"/>
                            <a:chExt cx="55930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79" w:right="-18" w:firstLine="0"/>
            </w:pPr>
            <w:r>
              <w:drawing>
                <wp:anchor simplePos="0" relativeHeight="251658924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-269</wp:posOffset>
                  </wp:positionV>
                  <wp:extent cx="558038" cy="19812"/>
                  <wp:effectExtent l="0" t="0" r="0" b="0"/>
                  <wp:wrapNone/>
                  <wp:docPr id="588" name="Freeform 58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8038" cy="19812"/>
                            <a:chOff x="0" y="0"/>
                            <a:chExt cx="55803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81" w:right="-18" w:firstLine="0"/>
            </w:pPr>
            <w:r>
              <w:drawing>
                <wp:anchor simplePos="0" relativeHeight="251658929" behindDoc="0" locked="0" layoutInCell="1" allowOverlap="1">
                  <wp:simplePos x="0" y="0"/>
                  <wp:positionH relativeFrom="page">
                    <wp:posOffset>9093</wp:posOffset>
                  </wp:positionH>
                  <wp:positionV relativeFrom="line">
                    <wp:posOffset>-269</wp:posOffset>
                  </wp:positionV>
                  <wp:extent cx="557785" cy="19812"/>
                  <wp:effectExtent l="0" t="0" r="0" b="0"/>
                  <wp:wrapNone/>
                  <wp:docPr id="591" name="Freeform 59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7785" cy="19812"/>
                            <a:chOff x="0" y="0"/>
                            <a:chExt cx="557785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vMerge w:val="restart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381" w:right="-18" w:firstLine="0"/>
            </w:pPr>
            <w:r>
              <w:drawing>
                <wp:anchor simplePos="0" relativeHeight="251658934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-269</wp:posOffset>
                  </wp:positionV>
                  <wp:extent cx="559308" cy="19812"/>
                  <wp:effectExtent l="0" t="0" r="0" b="0"/>
                  <wp:wrapNone/>
                  <wp:docPr id="594" name="Freeform 59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2"/>
                            <a:chOff x="0" y="0"/>
                            <a:chExt cx="55930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2" w:right="-18" w:firstLine="0"/>
            </w:pPr>
            <w:r>
              <w:drawing>
                <wp:anchor simplePos="0" relativeHeight="251658939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-32781</wp:posOffset>
                  </wp:positionV>
                  <wp:extent cx="9144" cy="1524"/>
                  <wp:effectExtent l="0" t="0" r="0" b="0"/>
                  <wp:wrapNone/>
                  <wp:docPr id="597" name="Freeform 59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81" w:right="-18" w:firstLine="0"/>
            </w:pPr>
            <w:r>
              <w:drawing>
                <wp:anchor simplePos="0" relativeHeight="251658944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-51069</wp:posOffset>
                  </wp:positionV>
                  <wp:extent cx="569976" cy="19812"/>
                  <wp:effectExtent l="0" t="0" r="0" b="0"/>
                  <wp:wrapNone/>
                  <wp:docPr id="598" name="Freeform 59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2"/>
                            <a:chOff x="0" y="0"/>
                            <a:chExt cx="569976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8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  <w:tcBorders>
              <w:bottom w:val="nil"/>
            </w:tcBorders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0" w:line="240" w:lineRule="auto"/>
              <w:ind w:left="378" w:right="-18" w:firstLine="0"/>
            </w:pPr>
            <w:r>
              <w:drawing>
                <wp:anchor simplePos="0" relativeHeight="251658949" behindDoc="0" locked="0" layoutInCell="1" allowOverlap="1">
                  <wp:simplePos x="0" y="0"/>
                  <wp:positionH relativeFrom="page">
                    <wp:posOffset>6097</wp:posOffset>
                  </wp:positionH>
                  <wp:positionV relativeFrom="line">
                    <wp:posOffset>-20588</wp:posOffset>
                  </wp:positionV>
                  <wp:extent cx="542543" cy="19812"/>
                  <wp:effectExtent l="0" t="0" r="0" b="0"/>
                  <wp:wrapNone/>
                  <wp:docPr id="603" name="Freeform 60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42543" cy="19812"/>
                            <a:chOff x="0" y="0"/>
                            <a:chExt cx="54254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12191" cy="1524"/>
                            </a:xfrm>
                            <a:custGeom>
                              <a:rect l="l" t="t" r="r" b="b"/>
                              <a:pathLst>
                                <a:path w="12191" h="1524">
                                  <a:moveTo>
                                    <a:pt x="0" y="1524"/>
                                  </a:moveTo>
                                  <a:lnTo>
                                    <a:pt x="12191" y="1524"/>
                                  </a:lnTo>
                                  <a:lnTo>
                                    <a:pt x="121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85"/>
        </w:trPr>
        <w:tc>
          <w:tcPr>
            <w:tcW w:w="1648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715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6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4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3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6" w:type="dxa"/>
            <w:vMerge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4" w:type="dxa"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68" w:type="dxa"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849" w:type="dxa"/>
            <w:tcBorders>
              <w:top w:val="nil"/>
            </w:tcBorders>
            <w:shd w:val="clear" w:color="auto" w:fill="DADAD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  <w:tr>
        <w:trPr>
          <w:trHeight w:hRule="exact" w:val="268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0" w:right="-18" w:firstLine="0"/>
            </w:pPr>
            <w:r>
              <w:drawing>
                <wp:anchor simplePos="0" relativeHeight="25165902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-269</wp:posOffset>
                  </wp:positionV>
                  <wp:extent cx="1092658" cy="19812"/>
                  <wp:effectExtent l="0" t="0" r="0" b="0"/>
                  <wp:wrapNone/>
                  <wp:docPr id="605" name="Freeform 60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I/O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201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BBh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1" w:after="0" w:line="240" w:lineRule="auto"/>
              <w:ind w:left="93" w:right="-18" w:firstLine="0"/>
            </w:pPr>
            <w:r>
              <w:drawing>
                <wp:anchor simplePos="0" relativeHeight="251659026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-1565</wp:posOffset>
                  </wp:positionV>
                  <wp:extent cx="566928" cy="19812"/>
                  <wp:effectExtent l="0" t="0" r="0" b="0"/>
                  <wp:wrapNone/>
                  <wp:docPr id="609" name="Freeform 60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1" w:after="0" w:line="240" w:lineRule="auto"/>
              <w:ind w:left="131" w:right="-18" w:firstLine="0"/>
            </w:pPr>
            <w:r>
              <w:drawing>
                <wp:anchor simplePos="0" relativeHeight="251659032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-1565</wp:posOffset>
                  </wp:positionV>
                  <wp:extent cx="18288" cy="19812"/>
                  <wp:effectExtent l="0" t="0" r="0" b="0"/>
                  <wp:wrapNone/>
                  <wp:docPr id="613" name="Freeform 61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1" w:after="0" w:line="240" w:lineRule="auto"/>
              <w:ind w:left="168" w:right="-18" w:firstLine="0"/>
            </w:pPr>
            <w:r>
              <w:drawing>
                <wp:anchor simplePos="0" relativeHeight="251659035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-1565</wp:posOffset>
                  </wp:positionV>
                  <wp:extent cx="18288" cy="19812"/>
                  <wp:effectExtent l="0" t="0" r="0" b="0"/>
                  <wp:wrapNone/>
                  <wp:docPr id="615" name="Freeform 61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201" w:right="-18" w:firstLine="0"/>
            </w:pPr>
            <w:r>
              <w:drawing>
                <wp:anchor simplePos="0" relativeHeight="251659038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617" name="Freeform 61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1" w:after="0" w:line="240" w:lineRule="auto"/>
              <w:ind w:left="117" w:right="-18" w:firstLine="0"/>
            </w:pPr>
            <w:r>
              <w:drawing>
                <wp:anchor simplePos="0" relativeHeight="251659041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-1565</wp:posOffset>
                  </wp:positionV>
                  <wp:extent cx="18288" cy="19812"/>
                  <wp:effectExtent l="0" t="0" r="0" b="0"/>
                  <wp:wrapNone/>
                  <wp:docPr id="619" name="Freeform 61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(6)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2582" w:type="dxa"/>
            <w:gridSpan w:val="3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52" w:line="240" w:lineRule="auto"/>
              <w:ind w:left="16" w:right="-18" w:firstLine="0"/>
            </w:pPr>
            <w:r>
              <w:drawing>
                <wp:anchor simplePos="0" relativeHeight="251659044" behindDoc="0" locked="0" layoutInCell="1" allowOverlap="1">
                  <wp:simplePos x="0" y="0"/>
                  <wp:positionH relativeFrom="page">
                    <wp:posOffset>549020</wp:posOffset>
                  </wp:positionH>
                  <wp:positionV relativeFrom="line">
                    <wp:posOffset>-269</wp:posOffset>
                  </wp:positionV>
                  <wp:extent cx="1100328" cy="19812"/>
                  <wp:effectExtent l="0" t="0" r="0" b="0"/>
                  <wp:wrapNone/>
                  <wp:docPr id="621" name="Freeform 62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00328" cy="19812"/>
                            <a:chOff x="0" y="0"/>
                            <a:chExt cx="11003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91185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411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45" w:after="132" w:line="240" w:lineRule="auto"/>
              <w:ind w:left="0" w:right="-18" w:firstLine="0"/>
            </w:pPr>
            <w:r>
              <w:drawing>
                <wp:anchor simplePos="0" relativeHeight="25165911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-142</wp:posOffset>
                  </wp:positionV>
                  <wp:extent cx="1083514" cy="9144"/>
                  <wp:effectExtent l="0" t="0" r="0" b="0"/>
                  <wp:wrapNone/>
                  <wp:docPr id="624" name="Freeform 62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83514" cy="9144"/>
                            <a:chOff x="0" y="0"/>
                            <a:chExt cx="1083514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./D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vice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ual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I/O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43" w:after="134" w:line="240" w:lineRule="auto"/>
              <w:ind w:left="22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8" w:after="132" w:line="240" w:lineRule="auto"/>
              <w:ind w:left="93" w:right="-18" w:firstLine="0"/>
            </w:pPr>
            <w:r>
              <w:drawing>
                <wp:anchor simplePos="0" relativeHeight="251659124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-168</wp:posOffset>
                  </wp:positionV>
                  <wp:extent cx="557784" cy="9144"/>
                  <wp:effectExtent l="0" t="0" r="0" b="0"/>
                  <wp:wrapNone/>
                  <wp:docPr id="627" name="Freeform 62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7784" cy="9144"/>
                            <a:chOff x="0" y="0"/>
                            <a:chExt cx="557784" cy="914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8" w:after="132" w:line="240" w:lineRule="auto"/>
              <w:ind w:left="131" w:right="-18" w:firstLine="0"/>
            </w:pPr>
            <w:r>
              <w:drawing>
                <wp:anchor simplePos="0" relativeHeight="251659128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-168</wp:posOffset>
                  </wp:positionV>
                  <wp:extent cx="9144" cy="9144"/>
                  <wp:effectExtent l="0" t="0" r="0" b="0"/>
                  <wp:wrapNone/>
                  <wp:docPr id="629" name="Freeform 6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8" w:after="132" w:line="240" w:lineRule="auto"/>
              <w:ind w:left="285" w:right="-18" w:firstLine="0"/>
            </w:pPr>
            <w:r>
              <w:drawing>
                <wp:anchor simplePos="0" relativeHeight="251659130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-168</wp:posOffset>
                  </wp:positionV>
                  <wp:extent cx="9144" cy="9144"/>
                  <wp:effectExtent l="0" t="0" r="0" b="0"/>
                  <wp:wrapNone/>
                  <wp:docPr id="630" name="Freeform 6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(5)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8" w:after="132" w:line="240" w:lineRule="auto"/>
              <w:ind w:left="97" w:right="-18" w:firstLine="0"/>
            </w:pPr>
            <w:r>
              <w:drawing>
                <wp:anchor simplePos="0" relativeHeight="251659132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-168</wp:posOffset>
                  </wp:positionV>
                  <wp:extent cx="9144" cy="9144"/>
                  <wp:effectExtent l="0" t="0" r="0" b="0"/>
                  <wp:wrapNone/>
                  <wp:docPr id="631" name="Freeform 6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(17)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9" w:after="0" w:line="155" w:lineRule="exact"/>
              <w:ind w:left="71" w:right="-18" w:firstLine="0"/>
            </w:pPr>
            <w:r>
              <w:drawing>
                <wp:anchor simplePos="0" relativeHeight="251659134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-4460</wp:posOffset>
                  </wp:positionV>
                  <wp:extent cx="9144" cy="9144"/>
                  <wp:effectExtent l="0" t="0" r="0" b="0"/>
                  <wp:wrapNone/>
                  <wp:docPr id="632" name="Freeform 6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</w:p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0" w:after="50" w:line="99" w:lineRule="exact"/>
              <w:ind w:left="363" w:right="0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lang w:val="en-GB" w:bidi="en-GB"/>
              </w:rPr>
              <w:t>(6)</w:t>
            </w:r>
            <w:r>
              <w:rPr baseline="-5" dirty="0">
                <w:rFonts w:ascii="Arial" w:hAnsi="Arial" w:eastAsia="Arial" w:cs="Arial"/>
                <w:color w:val="000000"/>
                <w:position w:val="-5"/>
                <w:sz w:val="14"/>
                <w:szCs w:val="14"/>
                <w:lang w:val="en-GB" w:bidi="en-GB"/>
              </w:rPr>
              <w:t> 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8" w:after="132" w:line="240" w:lineRule="auto"/>
              <w:ind w:left="7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(6)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718" w:type="dxa"/>
            <w:gridSpan w:val="2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136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paragraph">
                    <wp:posOffset>-1</wp:posOffset>
                  </wp:positionV>
                  <wp:extent cx="9144" cy="9144"/>
                  <wp:effectExtent l="0" t="0" r="0" b="0"/>
                  <wp:wrapNone/>
                  <wp:docPr id="633" name="Freeform 6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9144"/>
                          </a:xfrm>
                          <a:custGeom>
                            <a:rect l="l" t="t" r="r" b="b"/>
                            <a:pathLst>
                              <a:path w="9144" h="9144">
                                <a:moveTo>
                                  <a:pt x="0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9139" behindDoc="0" locked="0" layoutInCell="1" allowOverlap="1">
                  <wp:simplePos x="0" y="0"/>
                  <wp:positionH relativeFrom="page">
                    <wp:posOffset>1091261</wp:posOffset>
                  </wp:positionH>
                  <wp:positionV relativeFrom="paragraph">
                    <wp:posOffset>-1</wp:posOffset>
                  </wp:positionV>
                  <wp:extent cx="9143" cy="9144"/>
                  <wp:effectExtent l="0" t="0" r="0" b="0"/>
                  <wp:wrapNone/>
                  <wp:docPr id="634" name="Freeform 6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9144"/>
                          </a:xfrm>
                          <a:custGeom>
                            <a:rect l="l" t="t" r="r" b="b"/>
                            <a:pathLst>
                              <a:path w="9143" h="9144">
                                <a:moveTo>
                                  <a:pt x="0" y="9144"/>
                                </a:move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68"/>
        </w:trPr>
        <w:tc>
          <w:tcPr>
            <w:tcW w:w="164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0" w:right="-18" w:firstLine="0"/>
            </w:pPr>
            <w:r>
              <w:drawing>
                <wp:anchor simplePos="0" relativeHeight="25165929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-15</wp:posOffset>
                  </wp:positionV>
                  <wp:extent cx="1092658" cy="19812"/>
                  <wp:effectExtent l="0" t="0" r="0" b="0"/>
                  <wp:wrapNone/>
                  <wp:docPr id="635" name="Freeform 63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er of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0"/>
                <w:szCs w:val="10"/>
                <w:lang w:val="en-GB" w:bidi="en-GB"/>
              </w:rPr>
              <w:t>(1-1-4)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 </w:t>
            </w:r>
            <w:r/>
            <w:r/>
          </w:p>
        </w:tc>
        <w:tc>
          <w:tcPr>
            <w:tcW w:w="715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07" w:right="-18" w:firstLine="0"/>
            </w:pPr>
            <w:r>
              <w:drawing>
                <wp:anchor simplePos="0" relativeHeight="251659296" behindDoc="0" locked="0" layoutInCell="1" allowOverlap="1">
                  <wp:simplePos x="0" y="0"/>
                  <wp:positionH relativeFrom="page">
                    <wp:posOffset>9094</wp:posOffset>
                  </wp:positionH>
                  <wp:positionV relativeFrom="line">
                    <wp:posOffset>18273</wp:posOffset>
                  </wp:positionV>
                  <wp:extent cx="9144" cy="1524"/>
                  <wp:effectExtent l="0" t="0" r="0" b="0"/>
                  <wp:wrapNone/>
                  <wp:docPr id="639" name="Freeform 6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1" w:right="-18" w:firstLine="0"/>
            </w:pPr>
            <w:r>
              <w:drawing>
                <wp:anchor simplePos="0" relativeHeight="25165930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</wp:posOffset>
                  </wp:positionV>
                  <wp:extent cx="566928" cy="19812"/>
                  <wp:effectExtent l="0" t="0" r="0" b="0"/>
                  <wp:wrapNone/>
                  <wp:docPr id="640" name="Freeform 64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5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1" w:right="-18" w:firstLine="0"/>
            </w:pPr>
            <w:r>
              <w:drawing>
                <wp:anchor simplePos="0" relativeHeight="251659306" behindDoc="0" locked="0" layoutInCell="1" allowOverlap="1">
                  <wp:simplePos x="0" y="0"/>
                  <wp:positionH relativeFrom="page">
                    <wp:posOffset>9143</wp:posOffset>
                  </wp:positionH>
                  <wp:positionV relativeFrom="line">
                    <wp:posOffset>-15</wp:posOffset>
                  </wp:positionV>
                  <wp:extent cx="559308" cy="19812"/>
                  <wp:effectExtent l="0" t="0" r="0" b="0"/>
                  <wp:wrapNone/>
                  <wp:docPr id="645" name="Freeform 64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2"/>
                            <a:chOff x="0" y="0"/>
                            <a:chExt cx="55930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79" w:right="-18" w:firstLine="0"/>
            </w:pPr>
            <w:r>
              <w:drawing>
                <wp:anchor simplePos="0" relativeHeight="251659311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-15</wp:posOffset>
                  </wp:positionV>
                  <wp:extent cx="558038" cy="19812"/>
                  <wp:effectExtent l="0" t="0" r="0" b="0"/>
                  <wp:wrapNone/>
                  <wp:docPr id="648" name="Freeform 64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8038" cy="19812"/>
                            <a:chOff x="0" y="0"/>
                            <a:chExt cx="55803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1" w:right="-18" w:firstLine="0"/>
            </w:pPr>
            <w:r>
              <w:drawing>
                <wp:anchor simplePos="0" relativeHeight="251659316" behindDoc="0" locked="0" layoutInCell="1" allowOverlap="1">
                  <wp:simplePos x="0" y="0"/>
                  <wp:positionH relativeFrom="page">
                    <wp:posOffset>9093</wp:posOffset>
                  </wp:positionH>
                  <wp:positionV relativeFrom="line">
                    <wp:posOffset>-15</wp:posOffset>
                  </wp:positionV>
                  <wp:extent cx="557785" cy="19812"/>
                  <wp:effectExtent l="0" t="0" r="0" b="0"/>
                  <wp:wrapNone/>
                  <wp:docPr id="651" name="Freeform 65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7785" cy="19812"/>
                            <a:chOff x="0" y="0"/>
                            <a:chExt cx="557785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1" w:right="-18" w:firstLine="0"/>
            </w:pPr>
            <w:r>
              <w:drawing>
                <wp:anchor simplePos="0" relativeHeight="251659321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-15</wp:posOffset>
                  </wp:positionV>
                  <wp:extent cx="559308" cy="19812"/>
                  <wp:effectExtent l="0" t="0" r="0" b="0"/>
                  <wp:wrapNone/>
                  <wp:docPr id="654" name="Freeform 65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2"/>
                            <a:chOff x="0" y="0"/>
                            <a:chExt cx="55930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2" w:right="-18" w:firstLine="0"/>
            </w:pPr>
            <w:r>
              <w:drawing>
                <wp:anchor simplePos="0" relativeHeight="251659326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18273</wp:posOffset>
                  </wp:positionV>
                  <wp:extent cx="9144" cy="1524"/>
                  <wp:effectExtent l="0" t="0" r="0" b="0"/>
                  <wp:wrapNone/>
                  <wp:docPr id="657" name="Freeform 6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81" w:right="-18" w:firstLine="0"/>
            </w:pPr>
            <w:r>
              <w:drawing>
                <wp:anchor simplePos="0" relativeHeight="25165933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</wp:posOffset>
                  </wp:positionV>
                  <wp:extent cx="569976" cy="19812"/>
                  <wp:effectExtent l="0" t="0" r="0" b="0"/>
                  <wp:wrapNone/>
                  <wp:docPr id="658" name="Freeform 65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2"/>
                            <a:chOff x="0" y="0"/>
                            <a:chExt cx="569976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8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5" w:line="240" w:lineRule="auto"/>
              <w:ind w:left="378" w:right="-18" w:firstLine="0"/>
            </w:pPr>
            <w:r>
              <w:drawing>
                <wp:anchor simplePos="0" relativeHeight="251659336" behindDoc="0" locked="0" layoutInCell="1" allowOverlap="1">
                  <wp:simplePos x="0" y="0"/>
                  <wp:positionH relativeFrom="page">
                    <wp:posOffset>6097</wp:posOffset>
                  </wp:positionH>
                  <wp:positionV relativeFrom="line">
                    <wp:posOffset>-15</wp:posOffset>
                  </wp:positionV>
                  <wp:extent cx="542543" cy="19812"/>
                  <wp:effectExtent l="0" t="0" r="0" b="0"/>
                  <wp:wrapNone/>
                  <wp:docPr id="663" name="Freeform 66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42543" cy="19812"/>
                            <a:chOff x="0" y="0"/>
                            <a:chExt cx="54254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12191" cy="1524"/>
                            </a:xfrm>
                            <a:custGeom>
                              <a:rect l="l" t="t" r="r" b="b"/>
                              <a:pathLst>
                                <a:path w="12191" h="1524">
                                  <a:moveTo>
                                    <a:pt x="0" y="1524"/>
                                  </a:moveTo>
                                  <a:lnTo>
                                    <a:pt x="12191" y="1524"/>
                                  </a:lnTo>
                                  <a:lnTo>
                                    <a:pt x="121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65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240" w:lineRule="auto"/>
              <w:ind w:left="0" w:right="-18" w:firstLine="0"/>
            </w:pPr>
            <w:r>
              <w:drawing>
                <wp:anchor simplePos="0" relativeHeight="25165940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-1539</wp:posOffset>
                  </wp:positionV>
                  <wp:extent cx="1092658" cy="19812"/>
                  <wp:effectExtent l="0" t="0" r="0" b="0"/>
                  <wp:wrapNone/>
                  <wp:docPr id="665" name="Freeform 66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 In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ut 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 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ro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2" w:line="240" w:lineRule="auto"/>
              <w:ind w:left="22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240" w:lineRule="auto"/>
              <w:ind w:left="148" w:right="-18" w:firstLine="0"/>
            </w:pPr>
            <w:r>
              <w:drawing>
                <wp:anchor simplePos="0" relativeHeight="251659412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-1539</wp:posOffset>
                  </wp:positionV>
                  <wp:extent cx="566928" cy="19812"/>
                  <wp:effectExtent l="0" t="0" r="0" b="0"/>
                  <wp:wrapNone/>
                  <wp:docPr id="669" name="Freeform 66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240" w:lineRule="auto"/>
              <w:ind w:left="187" w:right="-18" w:firstLine="0"/>
            </w:pPr>
            <w:r>
              <w:drawing>
                <wp:anchor simplePos="0" relativeHeight="251659418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-1539</wp:posOffset>
                  </wp:positionV>
                  <wp:extent cx="18288" cy="19812"/>
                  <wp:effectExtent l="0" t="0" r="0" b="0"/>
                  <wp:wrapNone/>
                  <wp:docPr id="673" name="Freeform 67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240" w:lineRule="auto"/>
              <w:ind w:left="223" w:right="-18" w:firstLine="0"/>
            </w:pPr>
            <w:r>
              <w:drawing>
                <wp:anchor simplePos="0" relativeHeight="251659421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-1539</wp:posOffset>
                  </wp:positionV>
                  <wp:extent cx="18288" cy="19812"/>
                  <wp:effectExtent l="0" t="0" r="0" b="0"/>
                  <wp:wrapNone/>
                  <wp:docPr id="675" name="Freeform 67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8" w:after="0" w:line="240" w:lineRule="auto"/>
              <w:ind w:left="117" w:right="-18" w:firstLine="0"/>
            </w:pPr>
            <w:r>
              <w:drawing>
                <wp:anchor simplePos="0" relativeHeight="251659424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-3469</wp:posOffset>
                  </wp:positionV>
                  <wp:extent cx="18288" cy="19812"/>
                  <wp:effectExtent l="0" t="0" r="0" b="0"/>
                  <wp:wrapNone/>
                  <wp:docPr id="677" name="Freeform 67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(8)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8" w:after="0" w:line="240" w:lineRule="auto"/>
              <w:ind w:left="117" w:right="-18" w:firstLine="0"/>
            </w:pPr>
            <w:r>
              <w:drawing>
                <wp:anchor simplePos="0" relativeHeight="251659427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-3469</wp:posOffset>
                  </wp:positionV>
                  <wp:extent cx="18288" cy="19812"/>
                  <wp:effectExtent l="0" t="0" r="0" b="0"/>
                  <wp:wrapNone/>
                  <wp:docPr id="679" name="Freeform 67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2582" w:type="dxa"/>
            <w:gridSpan w:val="3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0" w:line="240" w:lineRule="auto"/>
              <w:ind w:left="16" w:right="-18" w:firstLine="0"/>
            </w:pPr>
            <w:r>
              <w:drawing>
                <wp:anchor simplePos="0" relativeHeight="251659430" behindDoc="0" locked="0" layoutInCell="1" allowOverlap="1">
                  <wp:simplePos x="0" y="0"/>
                  <wp:positionH relativeFrom="page">
                    <wp:posOffset>549020</wp:posOffset>
                  </wp:positionH>
                  <wp:positionV relativeFrom="line">
                    <wp:posOffset>-1539</wp:posOffset>
                  </wp:positionV>
                  <wp:extent cx="1100328" cy="19812"/>
                  <wp:effectExtent l="0" t="0" r="0" b="0"/>
                  <wp:wrapNone/>
                  <wp:docPr id="681" name="Freeform 68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00328" cy="19812"/>
                            <a:chOff x="0" y="0"/>
                            <a:chExt cx="11003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91185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68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0" w:right="-18" w:firstLine="0"/>
            </w:pPr>
            <w:r>
              <w:drawing>
                <wp:anchor simplePos="0" relativeHeight="25165950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-269</wp:posOffset>
                  </wp:positionV>
                  <wp:extent cx="1092658" cy="19812"/>
                  <wp:effectExtent l="0" t="0" r="0" b="0"/>
                  <wp:wrapNone/>
                  <wp:docPr id="684" name="Freeform 68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Ou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put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1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6Bh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48" w:right="-18" w:firstLine="0"/>
            </w:pPr>
            <w:r>
              <w:drawing>
                <wp:anchor simplePos="0" relativeHeight="251659506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6928" cy="19812"/>
                  <wp:effectExtent l="0" t="0" r="0" b="0"/>
                  <wp:wrapNone/>
                  <wp:docPr id="688" name="Freeform 68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87" w:right="-18" w:firstLine="0"/>
            </w:pPr>
            <w:r>
              <w:drawing>
                <wp:anchor simplePos="0" relativeHeight="251659512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692" name="Freeform 69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223" w:right="-18" w:firstLine="0"/>
            </w:pPr>
            <w:r>
              <w:drawing>
                <wp:anchor simplePos="0" relativeHeight="251659515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694" name="Freeform 69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79" w:right="-18" w:firstLine="0"/>
            </w:pPr>
            <w:r>
              <w:drawing>
                <wp:anchor simplePos="0" relativeHeight="251659518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696" name="Freeform 69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79" w:right="-18" w:firstLine="0"/>
            </w:pPr>
            <w:r>
              <w:drawing>
                <wp:anchor simplePos="0" relativeHeight="251659521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-269</wp:posOffset>
                  </wp:positionV>
                  <wp:extent cx="18288" cy="19812"/>
                  <wp:effectExtent l="0" t="0" r="0" b="0"/>
                  <wp:wrapNone/>
                  <wp:docPr id="698" name="Freeform 69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3" w:after="0" w:line="240" w:lineRule="auto"/>
              <w:ind w:left="179" w:right="-18" w:firstLine="0"/>
            </w:pPr>
            <w:r>
              <w:drawing>
                <wp:anchor simplePos="0" relativeHeight="251659524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9976" cy="19812"/>
                  <wp:effectExtent l="0" t="0" r="0" b="0"/>
                  <wp:wrapNone/>
                  <wp:docPr id="700" name="Freeform 70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2"/>
                            <a:chOff x="0" y="0"/>
                            <a:chExt cx="569976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8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3" w:after="0" w:line="240" w:lineRule="auto"/>
              <w:ind w:left="112" w:right="-18" w:firstLine="0"/>
            </w:pPr>
            <w:r>
              <w:drawing>
                <wp:anchor simplePos="0" relativeHeight="251659531" behindDoc="0" locked="0" layoutInCell="1" allowOverlap="1">
                  <wp:simplePos x="0" y="0"/>
                  <wp:positionH relativeFrom="page">
                    <wp:posOffset>539497</wp:posOffset>
                  </wp:positionH>
                  <wp:positionV relativeFrom="line">
                    <wp:posOffset>-2200</wp:posOffset>
                  </wp:positionV>
                  <wp:extent cx="9143" cy="19812"/>
                  <wp:effectExtent l="0" t="0" r="0" b="0"/>
                  <wp:wrapNone/>
                  <wp:docPr id="704" name="Freeform 7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(9)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</w:tr>
      <w:tr>
        <w:trPr>
          <w:trHeight w:hRule="exact" w:val="265"/>
        </w:trPr>
        <w:tc>
          <w:tcPr>
            <w:tcW w:w="164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0" w:right="-18" w:firstLine="0"/>
            </w:pPr>
            <w:r>
              <w:drawing>
                <wp:anchor simplePos="0" relativeHeight="25165971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-15</wp:posOffset>
                  </wp:positionV>
                  <wp:extent cx="1092658" cy="19813"/>
                  <wp:effectExtent l="0" t="0" r="0" b="0"/>
                  <wp:wrapNone/>
                  <wp:docPr id="705" name="Freeform 70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3"/>
                            <a:chOff x="0" y="0"/>
                            <a:chExt cx="1092658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er of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0"/>
                <w:szCs w:val="10"/>
                <w:lang w:val="en-GB" w:bidi="en-GB"/>
              </w:rPr>
              <w:t>(1-4-4)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 </w:t>
            </w:r>
            <w:r/>
            <w:r/>
          </w:p>
        </w:tc>
        <w:tc>
          <w:tcPr>
            <w:tcW w:w="715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07" w:right="-18" w:firstLine="0"/>
            </w:pPr>
            <w:r>
              <w:drawing>
                <wp:anchor simplePos="0" relativeHeight="251659716" behindDoc="0" locked="0" layoutInCell="1" allowOverlap="1">
                  <wp:simplePos x="0" y="0"/>
                  <wp:positionH relativeFrom="page">
                    <wp:posOffset>9094</wp:posOffset>
                  </wp:positionH>
                  <wp:positionV relativeFrom="line">
                    <wp:posOffset>18274</wp:posOffset>
                  </wp:positionV>
                  <wp:extent cx="9144" cy="1524"/>
                  <wp:effectExtent l="0" t="0" r="0" b="0"/>
                  <wp:wrapNone/>
                  <wp:docPr id="709" name="Freeform 7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326" w:right="-18" w:firstLine="0"/>
            </w:pPr>
            <w:r>
              <w:drawing>
                <wp:anchor simplePos="0" relativeHeight="25165972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-677</wp:posOffset>
                  </wp:positionV>
                  <wp:extent cx="566928" cy="19813"/>
                  <wp:effectExtent l="0" t="0" r="0" b="0"/>
                  <wp:wrapNone/>
                  <wp:docPr id="710" name="Freeform 71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3"/>
                            <a:chOff x="0" y="0"/>
                            <a:chExt cx="566928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5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(7)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326" w:right="-18" w:firstLine="0"/>
            </w:pPr>
            <w:r>
              <w:drawing>
                <wp:anchor simplePos="0" relativeHeight="251659726" behindDoc="0" locked="0" layoutInCell="1" allowOverlap="1">
                  <wp:simplePos x="0" y="0"/>
                  <wp:positionH relativeFrom="page">
                    <wp:posOffset>9143</wp:posOffset>
                  </wp:positionH>
                  <wp:positionV relativeFrom="line">
                    <wp:posOffset>-677</wp:posOffset>
                  </wp:positionV>
                  <wp:extent cx="559308" cy="19813"/>
                  <wp:effectExtent l="0" t="0" r="0" b="0"/>
                  <wp:wrapNone/>
                  <wp:docPr id="715" name="Freeform 71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3"/>
                            <a:chOff x="0" y="0"/>
                            <a:chExt cx="559308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(7)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324" w:right="-18" w:firstLine="0"/>
            </w:pPr>
            <w:r>
              <w:drawing>
                <wp:anchor simplePos="0" relativeHeight="251659731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-677</wp:posOffset>
                  </wp:positionV>
                  <wp:extent cx="558038" cy="19813"/>
                  <wp:effectExtent l="0" t="0" r="0" b="0"/>
                  <wp:wrapNone/>
                  <wp:docPr id="718" name="Freeform 71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8038" cy="19813"/>
                            <a:chOff x="0" y="0"/>
                            <a:chExt cx="558038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75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(7)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81" w:right="-18" w:firstLine="0"/>
            </w:pPr>
            <w:r>
              <w:drawing>
                <wp:anchor simplePos="0" relativeHeight="251659736" behindDoc="0" locked="0" layoutInCell="1" allowOverlap="1">
                  <wp:simplePos x="0" y="0"/>
                  <wp:positionH relativeFrom="page">
                    <wp:posOffset>9093</wp:posOffset>
                  </wp:positionH>
                  <wp:positionV relativeFrom="line">
                    <wp:posOffset>-15</wp:posOffset>
                  </wp:positionV>
                  <wp:extent cx="557785" cy="19813"/>
                  <wp:effectExtent l="0" t="0" r="0" b="0"/>
                  <wp:wrapNone/>
                  <wp:docPr id="721" name="Freeform 72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7785" cy="19813"/>
                            <a:chOff x="0" y="0"/>
                            <a:chExt cx="557785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9497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81" w:right="-18" w:firstLine="0"/>
            </w:pPr>
            <w:r>
              <w:drawing>
                <wp:anchor simplePos="0" relativeHeight="251659741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-15</wp:posOffset>
                  </wp:positionV>
                  <wp:extent cx="559308" cy="19813"/>
                  <wp:effectExtent l="0" t="0" r="0" b="0"/>
                  <wp:wrapNone/>
                  <wp:docPr id="724" name="Freeform 72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59308" cy="19813"/>
                            <a:chOff x="0" y="0"/>
                            <a:chExt cx="559308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102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82" w:right="-18" w:firstLine="0"/>
            </w:pPr>
            <w:r>
              <w:drawing>
                <wp:anchor simplePos="0" relativeHeight="251659746" behindDoc="0" locked="0" layoutInCell="1" allowOverlap="1">
                  <wp:simplePos x="0" y="0"/>
                  <wp:positionH relativeFrom="page">
                    <wp:posOffset>9144</wp:posOffset>
                  </wp:positionH>
                  <wp:positionV relativeFrom="line">
                    <wp:posOffset>18274</wp:posOffset>
                  </wp:positionV>
                  <wp:extent cx="9144" cy="1524"/>
                  <wp:effectExtent l="0" t="0" r="0" b="0"/>
                  <wp:wrapNone/>
                  <wp:docPr id="727" name="Freeform 72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4" cy="1524"/>
                          </a:xfrm>
                          <a:custGeom>
                            <a:rect l="l" t="t" r="r" b="b"/>
                            <a:pathLst>
                              <a:path w="9144" h="1524">
                                <a:moveTo>
                                  <a:pt x="0" y="1524"/>
                                </a:moveTo>
                                <a:lnTo>
                                  <a:pt x="9144" y="1524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81" w:right="-18" w:firstLine="0"/>
            </w:pPr>
            <w:r>
              <w:drawing>
                <wp:anchor simplePos="0" relativeHeight="25165975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</wp:posOffset>
                  </wp:positionV>
                  <wp:extent cx="569976" cy="19813"/>
                  <wp:effectExtent l="0" t="0" r="0" b="0"/>
                  <wp:wrapNone/>
                  <wp:docPr id="728" name="Freeform 72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3"/>
                            <a:chOff x="0" y="0"/>
                            <a:chExt cx="569976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9144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9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9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378" w:right="-18" w:firstLine="0"/>
            </w:pPr>
            <w:r>
              <w:drawing>
                <wp:anchor simplePos="0" relativeHeight="251659756" behindDoc="0" locked="0" layoutInCell="1" allowOverlap="1">
                  <wp:simplePos x="0" y="0"/>
                  <wp:positionH relativeFrom="page">
                    <wp:posOffset>6097</wp:posOffset>
                  </wp:positionH>
                  <wp:positionV relativeFrom="line">
                    <wp:posOffset>-14</wp:posOffset>
                  </wp:positionV>
                  <wp:extent cx="542543" cy="19812"/>
                  <wp:effectExtent l="0" t="0" r="0" b="0"/>
                  <wp:wrapNone/>
                  <wp:docPr id="733" name="Freeform 73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42543" cy="19812"/>
                            <a:chOff x="0" y="0"/>
                            <a:chExt cx="54254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12191" cy="1524"/>
                            </a:xfrm>
                            <a:custGeom>
                              <a:rect l="l" t="t" r="r" b="b"/>
                              <a:pathLst>
                                <a:path w="12191" h="1524">
                                  <a:moveTo>
                                    <a:pt x="0" y="1524"/>
                                  </a:moveTo>
                                  <a:lnTo>
                                    <a:pt x="12191" y="1524"/>
                                  </a:lnTo>
                                  <a:lnTo>
                                    <a:pt x="1219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33400" y="0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354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0" w:right="-18" w:firstLine="0"/>
            </w:pPr>
            <w:r>
              <w:drawing>
                <wp:anchor simplePos="0" relativeHeight="25165982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-15</wp:posOffset>
                  </wp:positionV>
                  <wp:extent cx="1092658" cy="19812"/>
                  <wp:effectExtent l="0" t="0" r="0" b="0"/>
                  <wp:wrapNone/>
                  <wp:docPr id="735" name="Freeform 73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./D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vice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 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/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3" w:after="95" w:line="240" w:lineRule="auto"/>
              <w:ind w:left="22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148" w:right="-18" w:firstLine="0"/>
            </w:pPr>
            <w:r>
              <w:drawing>
                <wp:anchor simplePos="0" relativeHeight="251659833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</wp:posOffset>
                  </wp:positionV>
                  <wp:extent cx="566928" cy="19812"/>
                  <wp:effectExtent l="0" t="0" r="0" b="0"/>
                  <wp:wrapNone/>
                  <wp:docPr id="739" name="Freeform 73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187" w:right="-18" w:firstLine="0"/>
            </w:pPr>
            <w:r>
              <w:drawing>
                <wp:anchor simplePos="0" relativeHeight="251659839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-15</wp:posOffset>
                  </wp:positionV>
                  <wp:extent cx="18288" cy="19812"/>
                  <wp:effectExtent l="0" t="0" r="0" b="0"/>
                  <wp:wrapNone/>
                  <wp:docPr id="743" name="Freeform 74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340" w:right="-18" w:firstLine="0"/>
            </w:pPr>
            <w:r>
              <w:drawing>
                <wp:anchor simplePos="0" relativeHeight="251659842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-15</wp:posOffset>
                  </wp:positionV>
                  <wp:extent cx="18288" cy="19812"/>
                  <wp:effectExtent l="0" t="0" r="0" b="0"/>
                  <wp:wrapNone/>
                  <wp:docPr id="745" name="Freeform 74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9" w:after="93" w:line="240" w:lineRule="auto"/>
              <w:ind w:left="97" w:right="-18" w:firstLine="0"/>
            </w:pPr>
            <w:r>
              <w:drawing>
                <wp:anchor simplePos="0" relativeHeight="251659845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-42</wp:posOffset>
                  </wp:positionV>
                  <wp:extent cx="18288" cy="19812"/>
                  <wp:effectExtent l="0" t="0" r="0" b="0"/>
                  <wp:wrapNone/>
                  <wp:docPr id="747" name="Freeform 74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179" w:right="-18" w:firstLine="0"/>
            </w:pPr>
            <w:r>
              <w:drawing>
                <wp:anchor simplePos="0" relativeHeight="251659848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-15</wp:posOffset>
                  </wp:positionV>
                  <wp:extent cx="18288" cy="19812"/>
                  <wp:effectExtent l="0" t="0" r="0" b="0"/>
                  <wp:wrapNone/>
                  <wp:docPr id="749" name="Freeform 74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18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69" w:right="-18" w:firstLine="0"/>
            </w:pPr>
            <w:r>
              <w:drawing>
                <wp:anchor simplePos="0" relativeHeight="25165985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-15</wp:posOffset>
                  </wp:positionV>
                  <wp:extent cx="569976" cy="19812"/>
                  <wp:effectExtent l="0" t="0" r="0" b="0"/>
                  <wp:wrapNone/>
                  <wp:docPr id="751" name="Freeform 75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2"/>
                            <a:chOff x="0" y="0"/>
                            <a:chExt cx="569976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8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26" w:after="93" w:line="240" w:lineRule="auto"/>
              <w:ind w:left="128" w:right="-18" w:firstLine="0"/>
            </w:pPr>
            <w:r>
              <w:drawing>
                <wp:anchor simplePos="0" relativeHeight="251659858" behindDoc="0" locked="0" layoutInCell="1" allowOverlap="1">
                  <wp:simplePos x="0" y="0"/>
                  <wp:positionH relativeFrom="page">
                    <wp:posOffset>539497</wp:posOffset>
                  </wp:positionH>
                  <wp:positionV relativeFrom="line">
                    <wp:posOffset>-15</wp:posOffset>
                  </wp:positionV>
                  <wp:extent cx="9143" cy="19812"/>
                  <wp:effectExtent l="0" t="0" r="0" b="0"/>
                  <wp:wrapNone/>
                  <wp:docPr id="755" name="Freeform 75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65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0" w:right="-18" w:firstLine="0"/>
            </w:pPr>
            <w:r>
              <w:drawing>
                <wp:anchor simplePos="0" relativeHeight="25165992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-270</wp:posOffset>
                  </wp:positionV>
                  <wp:extent cx="1092658" cy="19812"/>
                  <wp:effectExtent l="0" t="0" r="0" b="0"/>
                  <wp:wrapNone/>
                  <wp:docPr id="756" name="Freeform 75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I/O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8" w:after="53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48" w:right="-18" w:firstLine="0"/>
            </w:pPr>
            <w:r>
              <w:drawing>
                <wp:anchor simplePos="0" relativeHeight="251659933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6928" cy="19811"/>
                  <wp:effectExtent l="0" t="0" r="0" b="0"/>
                  <wp:wrapNone/>
                  <wp:docPr id="760" name="Freeform 76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1"/>
                            <a:chOff x="0" y="0"/>
                            <a:chExt cx="566928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87" w:right="-18" w:firstLine="0"/>
            </w:pPr>
            <w:r>
              <w:drawing>
                <wp:anchor simplePos="0" relativeHeight="251659939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-269</wp:posOffset>
                  </wp:positionV>
                  <wp:extent cx="18288" cy="19811"/>
                  <wp:effectExtent l="0" t="0" r="0" b="0"/>
                  <wp:wrapNone/>
                  <wp:docPr id="764" name="Freeform 76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1"/>
                            <a:chOff x="0" y="0"/>
                            <a:chExt cx="18288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223" w:right="-18" w:firstLine="0"/>
            </w:pPr>
            <w:r>
              <w:drawing>
                <wp:anchor simplePos="0" relativeHeight="251659942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-269</wp:posOffset>
                  </wp:positionV>
                  <wp:extent cx="18288" cy="19811"/>
                  <wp:effectExtent l="0" t="0" r="0" b="0"/>
                  <wp:wrapNone/>
                  <wp:docPr id="766" name="Freeform 76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1"/>
                            <a:chOff x="0" y="0"/>
                            <a:chExt cx="18288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122" w:right="-18" w:firstLine="0"/>
            </w:pPr>
            <w:r>
              <w:drawing>
                <wp:anchor simplePos="0" relativeHeight="251659945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-2199</wp:posOffset>
                  </wp:positionV>
                  <wp:extent cx="18288" cy="19811"/>
                  <wp:effectExtent l="0" t="0" r="0" b="0"/>
                  <wp:wrapNone/>
                  <wp:docPr id="768" name="Freeform 76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1"/>
                            <a:chOff x="0" y="0"/>
                            <a:chExt cx="18288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98" w:right="-18" w:firstLine="0"/>
            </w:pPr>
            <w:r>
              <w:drawing>
                <wp:anchor simplePos="0" relativeHeight="251659948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line">
                    <wp:posOffset>-2199</wp:posOffset>
                  </wp:positionV>
                  <wp:extent cx="18288" cy="19811"/>
                  <wp:effectExtent l="0" t="0" r="0" b="0"/>
                  <wp:wrapNone/>
                  <wp:docPr id="770" name="Freeform 77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1"/>
                            <a:chOff x="0" y="0"/>
                            <a:chExt cx="18288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70" w:after="0" w:line="240" w:lineRule="auto"/>
              <w:ind w:left="9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86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172" w:right="-18" w:firstLine="0"/>
            </w:pPr>
            <w:r>
              <w:drawing>
                <wp:anchor simplePos="0" relativeHeight="251659951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-269</wp:posOffset>
                  </wp:positionV>
                  <wp:extent cx="569976" cy="19811"/>
                  <wp:effectExtent l="0" t="0" r="0" b="0"/>
                  <wp:wrapNone/>
                  <wp:docPr id="772" name="Freeform 77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9976" cy="19811"/>
                            <a:chOff x="0" y="0"/>
                            <a:chExt cx="569976" cy="19811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7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18287"/>
                              <a:ext cx="6097" cy="1524"/>
                            </a:xfrm>
                            <a:custGeom>
                              <a:rect l="l" t="t" r="r" b="b"/>
                              <a:pathLst>
                                <a:path w="6097" h="1524">
                                  <a:moveTo>
                                    <a:pt x="0" y="1524"/>
                                  </a:moveTo>
                                  <a:lnTo>
                                    <a:pt x="6097" y="1524"/>
                                  </a:lnTo>
                                  <a:lnTo>
                                    <a:pt x="60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51688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49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0" w:after="0" w:line="240" w:lineRule="auto"/>
              <w:ind w:left="347" w:right="-18" w:firstLine="0"/>
            </w:pPr>
            <w:r>
              <w:drawing>
                <wp:anchor simplePos="0" relativeHeight="251659958" behindDoc="0" locked="0" layoutInCell="1" allowOverlap="1">
                  <wp:simplePos x="0" y="0"/>
                  <wp:positionH relativeFrom="page">
                    <wp:posOffset>539497</wp:posOffset>
                  </wp:positionH>
                  <wp:positionV relativeFrom="line">
                    <wp:posOffset>-270</wp:posOffset>
                  </wp:positionV>
                  <wp:extent cx="9143" cy="19812"/>
                  <wp:effectExtent l="0" t="0" r="0" b="0"/>
                  <wp:wrapNone/>
                  <wp:docPr id="776" name="Freeform 77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342"/>
        </w:trPr>
        <w:tc>
          <w:tcPr>
            <w:tcW w:w="1648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9" w:after="88" w:line="240" w:lineRule="auto"/>
              <w:ind w:left="0" w:right="-18" w:firstLine="0"/>
            </w:pPr>
            <w:r>
              <w:drawing>
                <wp:anchor simplePos="0" relativeHeight="25166000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111</wp:posOffset>
                  </wp:positionV>
                  <wp:extent cx="1092658" cy="19812"/>
                  <wp:effectExtent l="0" t="0" r="0" b="0"/>
                  <wp:wrapNone/>
                  <wp:docPr id="777" name="Freeform 77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092658" cy="19812"/>
                            <a:chOff x="0" y="0"/>
                            <a:chExt cx="109265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07437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Set B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rst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h </w:t>
            </w:r>
            <w:r>
              <w:rPr baseline="0" dirty="0">
                <w:rFonts w:ascii="Arial" w:hAnsi="Arial" w:eastAsia="Arial" w:cs="Arial"/>
                <w:color w:val="000000"/>
                <w:spacing w:val="7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rap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715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16" w:after="91" w:line="240" w:lineRule="auto"/>
              <w:ind w:left="22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43" w:after="64" w:line="240" w:lineRule="auto"/>
              <w:ind w:left="179" w:right="-18" w:firstLine="0"/>
            </w:pPr>
            <w:r>
              <w:drawing>
                <wp:anchor simplePos="0" relativeHeight="251660010" behindDoc="0" locked="0" layoutInCell="1" allowOverlap="1">
                  <wp:simplePos x="0" y="0"/>
                  <wp:positionH relativeFrom="page">
                    <wp:posOffset>76</wp:posOffset>
                  </wp:positionH>
                  <wp:positionV relativeFrom="line">
                    <wp:posOffset>111</wp:posOffset>
                  </wp:positionV>
                  <wp:extent cx="566928" cy="19812"/>
                  <wp:effectExtent l="0" t="0" r="0" b="0"/>
                  <wp:wrapNone/>
                  <wp:docPr id="781" name="Freeform 78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6928" cy="19812"/>
                            <a:chOff x="0" y="0"/>
                            <a:chExt cx="56692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54864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74" w:line="240" w:lineRule="auto"/>
              <w:ind w:left="179" w:right="-18" w:firstLine="0"/>
            </w:pPr>
            <w:r>
              <w:drawing>
                <wp:anchor simplePos="0" relativeHeight="251660016" behindDoc="0" locked="0" layoutInCell="1" allowOverlap="1">
                  <wp:simplePos x="0" y="0"/>
                  <wp:positionH relativeFrom="page">
                    <wp:posOffset>550163</wp:posOffset>
                  </wp:positionH>
                  <wp:positionV relativeFrom="line">
                    <wp:posOffset>-143</wp:posOffset>
                  </wp:positionV>
                  <wp:extent cx="18288" cy="19812"/>
                  <wp:effectExtent l="0" t="0" r="0" b="0"/>
                  <wp:wrapNone/>
                  <wp:docPr id="785" name="Freeform 78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33" w:after="74" w:line="240" w:lineRule="auto"/>
              <w:ind w:left="177" w:right="-18" w:firstLine="0"/>
            </w:pPr>
            <w:r>
              <w:drawing>
                <wp:anchor simplePos="0" relativeHeight="251660019" behindDoc="0" locked="0" layoutInCell="1" allowOverlap="1">
                  <wp:simplePos x="0" y="0"/>
                  <wp:positionH relativeFrom="page">
                    <wp:posOffset>548894</wp:posOffset>
                  </wp:positionH>
                  <wp:positionV relativeFrom="line">
                    <wp:posOffset>-143</wp:posOffset>
                  </wp:positionV>
                  <wp:extent cx="18288" cy="19812"/>
                  <wp:effectExtent l="0" t="0" r="0" b="0"/>
                  <wp:wrapNone/>
                  <wp:docPr id="787" name="Freeform 78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86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143" w:after="64" w:line="240" w:lineRule="auto"/>
              <w:ind w:left="186" w:right="-18" w:firstLine="0"/>
            </w:pPr>
            <w:r>
              <w:drawing>
                <wp:anchor simplePos="0" relativeHeight="251660022" behindDoc="0" locked="0" layoutInCell="1" allowOverlap="1">
                  <wp:simplePos x="0" y="0"/>
                  <wp:positionH relativeFrom="page">
                    <wp:posOffset>548590</wp:posOffset>
                  </wp:positionH>
                  <wp:positionV relativeFrom="line">
                    <wp:posOffset>111</wp:posOffset>
                  </wp:positionV>
                  <wp:extent cx="18288" cy="19812"/>
                  <wp:effectExtent l="0" t="0" r="0" b="0"/>
                  <wp:wrapNone/>
                  <wp:docPr id="789" name="Freeform 78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8288" cy="19812"/>
                            <a:chOff x="0" y="0"/>
                            <a:chExt cx="18288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3449" w:type="dxa"/>
            <w:gridSpan w:val="4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60025" behindDoc="0" locked="0" layoutInCell="1" allowOverlap="1">
                  <wp:simplePos x="0" y="0"/>
                  <wp:positionH relativeFrom="page">
                    <wp:posOffset>550164</wp:posOffset>
                  </wp:positionH>
                  <wp:positionV relativeFrom="paragraph">
                    <wp:posOffset>0</wp:posOffset>
                  </wp:positionV>
                  <wp:extent cx="18288" cy="18288"/>
                  <wp:effectExtent l="0" t="0" r="0" b="0"/>
                  <wp:wrapNone/>
                  <wp:docPr id="791" name="Freeform 79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8288" cy="18288"/>
                          </a:xfrm>
                          <a:custGeom>
                            <a:rect l="l" t="t" r="r" b="b"/>
                            <a:pathLst>
                              <a:path w="18288" h="18288">
                                <a:moveTo>
                                  <a:pt x="0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27" behindDoc="0" locked="0" layoutInCell="1" allowOverlap="1">
                  <wp:simplePos x="0" y="0"/>
                  <wp:positionH relativeFrom="page">
                    <wp:posOffset>1099184</wp:posOffset>
                  </wp:positionH>
                  <wp:positionV relativeFrom="paragraph">
                    <wp:posOffset>0</wp:posOffset>
                  </wp:positionV>
                  <wp:extent cx="18288" cy="18288"/>
                  <wp:effectExtent l="0" t="0" r="0" b="0"/>
                  <wp:wrapNone/>
                  <wp:docPr id="792" name="Freeform 79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8288" cy="18288"/>
                          </a:xfrm>
                          <a:custGeom>
                            <a:rect l="l" t="t" r="r" b="b"/>
                            <a:pathLst>
                              <a:path w="18288" h="18288">
                                <a:moveTo>
                                  <a:pt x="0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29" behindDoc="0" locked="0" layoutInCell="1" allowOverlap="1">
                  <wp:simplePos x="0" y="0"/>
                  <wp:positionH relativeFrom="page">
                    <wp:posOffset>1650872</wp:posOffset>
                  </wp:positionH>
                  <wp:positionV relativeFrom="paragraph">
                    <wp:posOffset>0</wp:posOffset>
                  </wp:positionV>
                  <wp:extent cx="18288" cy="18288"/>
                  <wp:effectExtent l="0" t="0" r="0" b="0"/>
                  <wp:wrapNone/>
                  <wp:docPr id="793" name="Freeform 79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8288" cy="18288"/>
                          </a:xfrm>
                          <a:custGeom>
                            <a:rect l="l" t="t" r="r" b="b"/>
                            <a:pathLst>
                              <a:path w="18288" h="18288">
                                <a:moveTo>
                                  <a:pt x="0" y="18288"/>
                                </a:moveTo>
                                <a:lnTo>
                                  <a:pt x="18288" y="18288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60032" behindDoc="0" locked="0" layoutInCell="1" allowOverlap="1">
                  <wp:simplePos x="0" y="0"/>
                  <wp:positionH relativeFrom="page">
                    <wp:posOffset>2190369</wp:posOffset>
                  </wp:positionH>
                  <wp:positionV relativeFrom="paragraph">
                    <wp:posOffset>0</wp:posOffset>
                  </wp:positionV>
                  <wp:extent cx="9143" cy="19812"/>
                  <wp:effectExtent l="0" t="0" r="0" b="0"/>
                  <wp:wrapNone/>
                  <wp:docPr id="794" name="Freeform 79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86" w:after="7" w:line="220" w:lineRule="exact"/>
        <w:ind w:left="5385" w:right="0" w:firstLine="0"/>
      </w:pPr>
      <w:r>
        <w:drawing>
          <wp:anchor simplePos="0" relativeHeight="251658485" behindDoc="0" locked="0" layoutInCell="1" allowOverlap="1">
            <wp:simplePos x="0" y="0"/>
            <wp:positionH relativeFrom="page">
              <wp:posOffset>1990598</wp:posOffset>
            </wp:positionH>
            <wp:positionV relativeFrom="line">
              <wp:posOffset>-7734371</wp:posOffset>
            </wp:positionV>
            <wp:extent cx="4868672" cy="2472308"/>
            <wp:effectExtent l="0" t="0" r="0" b="0"/>
            <wp:wrapNone/>
            <wp:docPr id="795" name="Freeform 79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868672" cy="2472308"/>
                      <a:chOff x="0" y="0"/>
                      <a:chExt cx="4868672" cy="2472308"/>
                    </a:xfrm>
                  </wpg:grpSpPr>
                  <wps:wsp>
                    <wps:cNvCnPr/>
                    <wps:spPr>
                      <a:xfrm rot="0" flipH="0" flipV="0">
                        <a:off x="4859528" y="0"/>
                        <a:ext cx="9144" cy="28956"/>
                      </a:xfrm>
                      <a:custGeom>
                        <a:rect l="l" t="t" r="r" b="b"/>
                        <a:pathLst>
                          <a:path w="9144" h="28956">
                            <a:moveTo>
                              <a:pt x="0" y="28956"/>
                            </a:moveTo>
                            <a:lnTo>
                              <a:pt x="9144" y="2895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29540"/>
                        <a:ext cx="9144" cy="12192"/>
                      </a:xfrm>
                      <a:custGeom>
                        <a:rect l="l" t="t" r="r" b="b"/>
                        <a:pathLst>
                          <a:path w="9144" h="12192">
                            <a:moveTo>
                              <a:pt x="0" y="12192"/>
                            </a:moveTo>
                            <a:lnTo>
                              <a:pt x="9144" y="1219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245363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426720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609599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792479"/>
                        <a:ext cx="9144" cy="9144"/>
                      </a:xfrm>
                      <a:custGeom>
                        <a:rect l="l" t="t" r="r" b="b"/>
                        <a:pathLst>
                          <a:path w="9144" h="9144">
                            <a:moveTo>
                              <a:pt x="0" y="9144"/>
                            </a:moveTo>
                            <a:lnTo>
                              <a:pt x="9144" y="914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066799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249680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431035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614297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1795652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2033396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59528" y="2214752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44487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245706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4532" y="244487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4532" y="245706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03172" y="244487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003172" y="245706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102230" y="2444876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102230" y="2463164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41240" y="2444876"/>
                        <a:ext cx="27432" cy="6097"/>
                      </a:xfrm>
                      <a:custGeom>
                        <a:rect l="l" t="t" r="r" b="b"/>
                        <a:pathLst>
                          <a:path w="27432" h="6097">
                            <a:moveTo>
                              <a:pt x="0" y="6097"/>
                            </a:moveTo>
                            <a:lnTo>
                              <a:pt x="27432" y="6097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41240" y="2457068"/>
                        <a:ext cx="27432" cy="6096"/>
                      </a:xfrm>
                      <a:custGeom>
                        <a:rect l="l" t="t" r="r" b="b"/>
                        <a:pathLst>
                          <a:path w="27432" h="6096">
                            <a:moveTo>
                              <a:pt x="0" y="6096"/>
                            </a:moveTo>
                            <a:lnTo>
                              <a:pt x="27432" y="6096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21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 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r/>
      <w:r>
        <w:rPr baseline="0" dirty="0"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GB" w:bidi="en-GB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115" w:after="6" w:line="239" w:lineRule="exact"/>
        <w:ind w:left="1426" w:right="5413" w:firstLine="0"/>
        <w:jc w:val="right"/>
      </w:pPr>
      <w:r>
        <w:drawing>
          <wp:anchor simplePos="0" relativeHeight="251658266" behindDoc="1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-353201</wp:posOffset>
            </wp:positionV>
            <wp:extent cx="5961888" cy="428244"/>
            <wp:effectExtent l="0" t="0" r="0" b="0"/>
            <wp:wrapNone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>
                      <a:picLocks noChangeAspect="0" noChangeArrowheads="1"/>
                    </pic:cNvPicPr>
                  </pic:nvPicPr>
                  <pic:blipFill>
                    <a:blip r:embed="rId8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8269" behindDoc="0" locked="0" layoutInCell="1" allowOverlap="1">
            <wp:simplePos x="0" y="0"/>
            <wp:positionH relativeFrom="page">
              <wp:posOffset>915924</wp:posOffset>
            </wp:positionH>
            <wp:positionV relativeFrom="line">
              <wp:posOffset>96378</wp:posOffset>
            </wp:positionV>
            <wp:extent cx="295656" cy="106679"/>
            <wp:effectExtent l="0" t="0" r="0" b="0"/>
            <wp:wrapNone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>
                      <a:picLocks noChangeAspect="0" noChangeArrowheads="1"/>
                    </pic:cNvPicPr>
                  </pic:nvPicPr>
                  <pic:blipFill>
                    <a:blip r:embed="rId8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656" cy="10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Arial" w:hAnsi="Arial" w:eastAsia="Arial" w:cs="Arial"/>
          <w:b/>
          <w:bCs/>
          <w:color w:val="000000"/>
          <w:sz w:val="21"/>
          <w:szCs w:val="21"/>
          <w:lang w:val="en-GB" w:bidi="en-GB"/>
        </w:rPr>
        <w:t>Instruction Set Table 3 (QPI Instructions)</w:t>
      </w:r>
      <w:r>
        <w:rPr baseline="0" dirty="0">
          <w:rFonts w:ascii="Arial" w:hAnsi="Arial" w:eastAsia="Arial" w:cs="Arial"/>
          <w:b/>
          <w:bCs/>
          <w:color w:val="000000"/>
          <w:sz w:val="14"/>
          <w:szCs w:val="14"/>
          <w:vertAlign w:val="superscript"/>
          <w:lang w:val="en-GB" w:bidi="en-GB"/>
        </w:rPr>
        <w:t>(10)</w:t>
      </w:r>
      <w:r>
        <w:rPr>
          <w:rFonts w:ascii="Times New Roman" w:hAnsi="Times New Roman" w:eastAsia="Times New Roman" w:cs="Times New Roman"/>
          <w:sz w:val="14"/>
          <w:szCs w:val="14"/>
        </w:rPr>
        <w:t> </w:t>
      </w:r>
      <w:r/>
    </w:p>
    <w:p>
      <w:pPr>
        <w:spacing w:after="64"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horzAnchor="page" w:tblpX="1442" w:tblpY="0"/>
        <w:tblOverlap w:val="never"/>
        "
        <w:tblW w:w="9252" w:type="dxa"/>
        <w:tblLook w:val="04A0" w:firstRow="1" w:lastRow="0" w:firstColumn="1" w:lastColumn="0" w:noHBand="0" w:noVBand="1"/>
      </w:tblPr>
      <w:tblGrid>
        <w:gridCol w:w="2066"/>
        <w:gridCol w:w="694"/>
        <w:gridCol w:w="144"/>
        <w:gridCol w:w="933"/>
        <w:gridCol w:w="144"/>
        <w:gridCol w:w="931"/>
        <w:gridCol w:w="143"/>
        <w:gridCol w:w="933"/>
        <w:gridCol w:w="144"/>
        <w:gridCol w:w="933"/>
        <w:gridCol w:w="144"/>
        <w:gridCol w:w="933"/>
        <w:gridCol w:w="143"/>
        <w:gridCol w:w="981"/>
      </w:tblGrid>
      <w:tr>
        <w:trPr>
          <w:trHeight w:hRule="exact" w:val="270"/>
        </w:trPr>
        <w:tc>
          <w:tcPr>
            <w:tcW w:w="20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30" w:right="-18" w:firstLine="0"/>
            </w:pPr>
            <w:r>
              <w:drawing>
                <wp:anchor simplePos="0" relativeHeight="251658305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-9667</wp:posOffset>
                  </wp:positionV>
                  <wp:extent cx="1345641" cy="193547"/>
                  <wp:effectExtent l="0" t="0" r="0" b="0"/>
                  <wp:wrapNone/>
                  <wp:docPr id="820" name="Freeform 82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193547"/>
                            <a:chOff x="0" y="0"/>
                            <a:chExt cx="1345641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60960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39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-9667</wp:posOffset>
                  </wp:positionV>
                  <wp:extent cx="1366977" cy="28956"/>
                  <wp:effectExtent l="0" t="0" r="0" b="0"/>
                  <wp:wrapNone/>
                  <wp:docPr id="821" name="Freeform 82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6977" cy="28956"/>
                            <a:chOff x="0" y="0"/>
                            <a:chExt cx="1366977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8956"/>
                            </a:xfrm>
                            <a:custGeom>
                              <a:rect l="l" t="t" r="r" b="b"/>
                              <a:pathLst>
                                <a:path w="9144" h="28956">
                                  <a:moveTo>
                                    <a:pt x="0" y="28956"/>
                                  </a:moveTo>
                                  <a:lnTo>
                                    <a:pt x="9144" y="2895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10668"/>
                            </a:xfrm>
                            <a:custGeom>
                              <a:rect l="l" t="t" r="r" b="b"/>
                              <a:pathLst>
                                <a:path w="9144" h="10668">
                                  <a:moveTo>
                                    <a:pt x="0" y="10668"/>
                                  </a:moveTo>
                                  <a:lnTo>
                                    <a:pt x="9144" y="10668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Dat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np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pu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156" w:right="-18" w:firstLine="0"/>
            </w:pPr>
            <w:r>
              <w:drawing>
                <wp:anchor simplePos="0" relativeHeight="251658317" behindDoc="1" locked="0" layoutInCell="1" allowOverlap="1">
                  <wp:simplePos x="0" y="0"/>
                  <wp:positionH relativeFrom="page">
                    <wp:posOffset>6046</wp:posOffset>
                  </wp:positionH>
                  <wp:positionV relativeFrom="line">
                    <wp:posOffset>-9667</wp:posOffset>
                  </wp:positionV>
                  <wp:extent cx="477316" cy="193547"/>
                  <wp:effectExtent l="0" t="0" r="0" b="0"/>
                  <wp:wrapNone/>
                  <wp:docPr id="828" name="Freeform 82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77316" cy="193547"/>
                            <a:chOff x="0" y="0"/>
                            <a:chExt cx="477316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42672" y="60960"/>
                              <a:ext cx="391972" cy="102108"/>
                            </a:xfrm>
                            <a:custGeom>
                              <a:rect l="l" t="t" r="r" b="b"/>
                              <a:pathLst>
                                <a:path w="391972" h="102108">
                                  <a:moveTo>
                                    <a:pt x="0" y="102108"/>
                                  </a:moveTo>
                                  <a:lnTo>
                                    <a:pt x="391972" y="102108"/>
                                  </a:lnTo>
                                  <a:lnTo>
                                    <a:pt x="3919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05" behindDoc="0" locked="0" layoutInCell="1" allowOverlap="1">
                  <wp:simplePos x="0" y="0"/>
                  <wp:positionH relativeFrom="page">
                    <wp:posOffset>6046</wp:posOffset>
                  </wp:positionH>
                  <wp:positionV relativeFrom="line">
                    <wp:posOffset>17765</wp:posOffset>
                  </wp:positionV>
                  <wp:extent cx="21336" cy="1524"/>
                  <wp:effectExtent l="0" t="0" r="0" b="0"/>
                  <wp:wrapNone/>
                  <wp:docPr id="829" name="Freeform 82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21336" cy="1524"/>
                          </a:xfrm>
                          <a:custGeom>
                            <a:rect l="l" t="t" r="r" b="b"/>
                            <a:pathLst>
                              <a:path w="21336" h="1524">
                                <a:moveTo>
                                  <a:pt x="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29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830" name="Freeform 83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41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1616" cy="102108"/>
                  <wp:effectExtent l="0" t="0" r="0" b="0"/>
                  <wp:wrapNone/>
                  <wp:docPr id="831" name="Freeform 83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1616" cy="102108"/>
                          </a:xfrm>
                          <a:custGeom>
                            <a:rect l="l" t="t" r="r" b="b"/>
                            <a:pathLst>
                              <a:path w="591616" h="102108">
                                <a:moveTo>
                                  <a:pt x="0" y="102108"/>
                                </a:moveTo>
                                <a:lnTo>
                                  <a:pt x="591616" y="102108"/>
                                </a:lnTo>
                                <a:lnTo>
                                  <a:pt x="591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53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832" name="Freeform 83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65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833" name="Freeform 83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77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51293</wp:posOffset>
                  </wp:positionV>
                  <wp:extent cx="592836" cy="102108"/>
                  <wp:effectExtent l="0" t="0" r="0" b="0"/>
                  <wp:wrapNone/>
                  <wp:docPr id="834" name="Freeform 83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82" w:after="52" w:line="240" w:lineRule="auto"/>
              <w:ind w:left="237" w:right="-18" w:firstLine="0"/>
            </w:pPr>
            <w:r>
              <w:drawing>
                <wp:anchor simplePos="0" relativeHeight="251658389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19288</wp:posOffset>
                  </wp:positionV>
                  <wp:extent cx="632460" cy="164592"/>
                  <wp:effectExtent l="0" t="0" r="0" b="0"/>
                  <wp:wrapNone/>
                  <wp:docPr id="835" name="Freeform 83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2460" cy="164592"/>
                            <a:chOff x="0" y="0"/>
                            <a:chExt cx="632460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32005"/>
                              <a:ext cx="591312" cy="102108"/>
                            </a:xfrm>
                            <a:custGeom>
                              <a:rect l="l" t="t" r="r" b="b"/>
                              <a:pathLst>
                                <a:path w="591312" h="102108">
                                  <a:moveTo>
                                    <a:pt x="0" y="102108"/>
                                  </a:moveTo>
                                  <a:lnTo>
                                    <a:pt x="591312" y="102108"/>
                                  </a:lnTo>
                                  <a:lnTo>
                                    <a:pt x="591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455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-9667</wp:posOffset>
                  </wp:positionV>
                  <wp:extent cx="27432" cy="28956"/>
                  <wp:effectExtent l="0" t="0" r="0" b="0"/>
                  <wp:wrapNone/>
                  <wp:docPr id="836" name="Freeform 83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" cy="28956"/>
                            <a:chOff x="0" y="0"/>
                            <a:chExt cx="27432" cy="2895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10668"/>
                            </a:xfrm>
                            <a:custGeom>
                              <a:rect l="l" t="t" r="r" b="b"/>
                              <a:pathLst>
                                <a:path w="9143" h="10668">
                                  <a:moveTo>
                                    <a:pt x="0" y="10668"/>
                                  </a:moveTo>
                                  <a:lnTo>
                                    <a:pt x="9143" y="10668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6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9"/>
        </w:trPr>
        <w:tc>
          <w:tcPr>
            <w:tcW w:w="20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30" w:right="-18" w:firstLine="0"/>
            </w:pPr>
            <w:r>
              <w:drawing>
                <wp:anchor simplePos="0" relativeHeight="251658474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-5223</wp:posOffset>
                  </wp:positionV>
                  <wp:extent cx="1345641" cy="164592"/>
                  <wp:effectExtent l="0" t="0" r="0" b="0"/>
                  <wp:wrapNone/>
                  <wp:docPr id="839" name="Freeform 83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164592"/>
                            <a:chOff x="0" y="0"/>
                            <a:chExt cx="1345641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38101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859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-5223</wp:posOffset>
                  </wp:positionV>
                  <wp:extent cx="1351737" cy="12192"/>
                  <wp:effectExtent l="0" t="0" r="0" b="0"/>
                  <wp:wrapNone/>
                  <wp:docPr id="840" name="Freeform 84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1737" cy="12192"/>
                            <a:chOff x="0" y="0"/>
                            <a:chExt cx="1351737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9"/>
                <w:szCs w:val="9"/>
                <w:lang w:val="en-GB" w:bidi="en-GB"/>
              </w:rPr>
              <w:t>(4-4-4)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69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32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3" w:after="0" w:line="240" w:lineRule="auto"/>
              <w:ind w:left="407" w:right="-18" w:firstLine="0"/>
            </w:pPr>
            <w:r>
              <w:drawing>
                <wp:anchor simplePos="0" relativeHeight="251658612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-20463</wp:posOffset>
                  </wp:positionV>
                  <wp:extent cx="9143" cy="12192"/>
                  <wp:effectExtent l="0" t="0" r="0" b="0"/>
                  <wp:wrapNone/>
                  <wp:docPr id="843" name="Freeform 84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2192"/>
                          </a:xfrm>
                          <a:custGeom>
                            <a:rect l="l" t="t" r="r" b="b"/>
                            <a:pathLst>
                              <a:path w="9143" h="12192">
                                <a:moveTo>
                                  <a:pt x="0" y="12192"/>
                                </a:moveTo>
                                <a:lnTo>
                                  <a:pt x="9143" y="1219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4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6" w:after="0" w:line="240" w:lineRule="auto"/>
              <w:ind w:left="30" w:right="-18" w:firstLine="0"/>
            </w:pPr>
            <w:r>
              <w:drawing>
                <wp:anchor simplePos="0" relativeHeight="25165863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-20080</wp:posOffset>
                  </wp:positionV>
                  <wp:extent cx="1351737" cy="12192"/>
                  <wp:effectExtent l="0" t="0" r="0" b="0"/>
                  <wp:wrapNone/>
                  <wp:docPr id="844" name="Freeform 84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1737" cy="12192"/>
                            <a:chOff x="0" y="0"/>
                            <a:chExt cx="1351737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En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6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419" behindDoc="0" locked="0" layoutInCell="1" allowOverlap="1">
                  <wp:simplePos x="0" y="0"/>
                  <wp:positionH relativeFrom="page">
                    <wp:posOffset>635509</wp:posOffset>
                  </wp:positionH>
                  <wp:positionV relativeFrom="paragraph">
                    <wp:posOffset>-358139</wp:posOffset>
                  </wp:positionV>
                  <wp:extent cx="3417442" cy="370332"/>
                  <wp:effectExtent l="0" t="0" r="0" b="0"/>
                  <wp:wrapNone/>
                  <wp:docPr id="847" name="Freeform 84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7442" cy="370332"/>
                            <a:chOff x="0" y="0"/>
                            <a:chExt cx="3417442" cy="37033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6095" y="27432"/>
                              <a:ext cx="21336" cy="1524"/>
                            </a:xfrm>
                            <a:custGeom>
                              <a:rect l="l" t="t" r="r" b="b"/>
                              <a:pathLst>
                                <a:path w="21336" h="1524">
                                  <a:moveTo>
                                    <a:pt x="0" y="1524"/>
                                  </a:moveTo>
                                  <a:lnTo>
                                    <a:pt x="21336" y="1524"/>
                                  </a:lnTo>
                                  <a:lnTo>
                                    <a:pt x="2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9101" y="27432"/>
                              <a:ext cx="21336" cy="1524"/>
                            </a:xfrm>
                            <a:custGeom>
                              <a:rect l="l" t="t" r="r" b="b"/>
                              <a:pathLst>
                                <a:path w="21336" h="1524">
                                  <a:moveTo>
                                    <a:pt x="0" y="1524"/>
                                  </a:moveTo>
                                  <a:lnTo>
                                    <a:pt x="21336" y="1524"/>
                                  </a:lnTo>
                                  <a:lnTo>
                                    <a:pt x="2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73377" y="27432"/>
                              <a:ext cx="21336" cy="1524"/>
                            </a:xfrm>
                            <a:custGeom>
                              <a:rect l="l" t="t" r="r" b="b"/>
                              <a:pathLst>
                                <a:path w="21336" h="1524">
                                  <a:moveTo>
                                    <a:pt x="0" y="1524"/>
                                  </a:moveTo>
                                  <a:lnTo>
                                    <a:pt x="21336" y="1524"/>
                                  </a:lnTo>
                                  <a:lnTo>
                                    <a:pt x="2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8034" y="27432"/>
                              <a:ext cx="21336" cy="1524"/>
                            </a:xfrm>
                            <a:custGeom>
                              <a:rect l="l" t="t" r="r" b="b"/>
                              <a:pathLst>
                                <a:path w="21336" h="1524">
                                  <a:moveTo>
                                    <a:pt x="0" y="1524"/>
                                  </a:moveTo>
                                  <a:lnTo>
                                    <a:pt x="21336" y="1524"/>
                                  </a:lnTo>
                                  <a:lnTo>
                                    <a:pt x="2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9" y="27432"/>
                              <a:ext cx="6095" cy="1524"/>
                            </a:xfrm>
                            <a:custGeom>
                              <a:rect l="l" t="t" r="r" b="b"/>
                              <a:pathLst>
                                <a:path w="6095" h="1524">
                                  <a:moveTo>
                                    <a:pt x="0" y="1524"/>
                                  </a:moveTo>
                                  <a:lnTo>
                                    <a:pt x="6095" y="1524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9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9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42311" y="27432"/>
                              <a:ext cx="21335" cy="1524"/>
                            </a:xfrm>
                            <a:custGeom>
                              <a:rect l="l" t="t" r="r" b="b"/>
                              <a:pathLst>
                                <a:path w="21335" h="1524">
                                  <a:moveTo>
                                    <a:pt x="0" y="1524"/>
                                  </a:moveTo>
                                  <a:lnTo>
                                    <a:pt x="21335" y="1524"/>
                                  </a:lnTo>
                                  <a:lnTo>
                                    <a:pt x="213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27432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93547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93547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193547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9" y="193547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193547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5814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35814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35814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051939" y="35814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36214" y="358140"/>
                              <a:ext cx="12193" cy="12192"/>
                            </a:xfrm>
                            <a:custGeom>
                              <a:rect l="l" t="t" r="r" b="b"/>
                              <a:pathLst>
                                <a:path w="12193" h="12192">
                                  <a:moveTo>
                                    <a:pt x="0" y="12192"/>
                                  </a:moveTo>
                                  <a:lnTo>
                                    <a:pt x="12193" y="12192"/>
                                  </a:lnTo>
                                  <a:lnTo>
                                    <a:pt x="1219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8299" y="358140"/>
                              <a:ext cx="9143" cy="12192"/>
                            </a:xfrm>
                            <a:custGeom>
                              <a:rect l="l" t="t" r="r" b="b"/>
                              <a:pathLst>
                                <a:path w="9143" h="12192">
                                  <a:moveTo>
                                    <a:pt x="0" y="12192"/>
                                  </a:moveTo>
                                  <a:lnTo>
                                    <a:pt x="9143" y="1219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30" w:right="-18" w:firstLine="0"/>
            </w:pPr>
            <w:r>
              <w:drawing>
                <wp:anchor simplePos="0" relativeHeight="25165867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-21352</wp:posOffset>
                  </wp:positionV>
                  <wp:extent cx="1345641" cy="6096"/>
                  <wp:effectExtent l="0" t="0" r="0" b="0"/>
                  <wp:wrapNone/>
                  <wp:docPr id="878" name="Freeform 87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Volatil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SR </w:t>
            </w:r>
            <w:r>
              <w:rPr baseline="0" dirty="0">
                <w:rFonts w:ascii="Arial" w:hAnsi="Arial" w:eastAsia="Arial" w:cs="Arial"/>
                <w:color w:val="000000"/>
                <w:spacing w:val="7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683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-1</wp:posOffset>
                  </wp:positionV>
                  <wp:extent cx="9143" cy="6096"/>
                  <wp:effectExtent l="0" t="0" r="0" b="0"/>
                  <wp:wrapNone/>
                  <wp:docPr id="881" name="Freeform 8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870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-20081</wp:posOffset>
                  </wp:positionV>
                  <wp:extent cx="1345641" cy="6096"/>
                  <wp:effectExtent l="0" t="0" r="0" b="0"/>
                  <wp:wrapNone/>
                  <wp:docPr id="882" name="Freeform 88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Disab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4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11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6096"/>
                  <wp:effectExtent l="0" t="0" r="0" b="0"/>
                  <wp:wrapNone/>
                  <wp:docPr id="885" name="Freeform 8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5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30" w:right="-18" w:firstLine="0"/>
            </w:pPr>
            <w:r>
              <w:drawing>
                <wp:anchor simplePos="0" relativeHeight="25165875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-20462</wp:posOffset>
                  </wp:positionV>
                  <wp:extent cx="1357833" cy="19813"/>
                  <wp:effectExtent l="0" t="0" r="0" b="0"/>
                  <wp:wrapNone/>
                  <wp:docPr id="886" name="Freeform 88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3"/>
                            <a:chOff x="0" y="0"/>
                            <a:chExt cx="1357833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Rele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/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2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5" w:after="0" w:line="240" w:lineRule="auto"/>
              <w:ind w:left="10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2059" w:type="dxa"/>
            <w:gridSpan w:val="3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74" behindDoc="0" locked="0" layoutInCell="1" allowOverlap="1">
                  <wp:simplePos x="0" y="0"/>
                  <wp:positionH relativeFrom="page">
                    <wp:posOffset>1307592</wp:posOffset>
                  </wp:positionH>
                  <wp:positionV relativeFrom="paragraph">
                    <wp:posOffset>1</wp:posOffset>
                  </wp:positionV>
                  <wp:extent cx="9143" cy="19812"/>
                  <wp:effectExtent l="0" t="0" r="0" b="0"/>
                  <wp:wrapNone/>
                  <wp:docPr id="890" name="Freeform 89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882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-20080</wp:posOffset>
                  </wp:positionV>
                  <wp:extent cx="1345641" cy="6096"/>
                  <wp:effectExtent l="0" t="0" r="0" b="0"/>
                  <wp:wrapNone/>
                  <wp:docPr id="891" name="Freeform 89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n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r/D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vice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03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3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840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paragraph">
                    <wp:posOffset>0</wp:posOffset>
                  </wp:positionV>
                  <wp:extent cx="9143" cy="6096"/>
                  <wp:effectExtent l="0" t="0" r="0" b="0"/>
                  <wp:wrapNone/>
                  <wp:docPr id="894" name="Freeform 89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30" w:right="-18" w:firstLine="0"/>
            </w:pPr>
            <w:r>
              <w:drawing>
                <wp:anchor simplePos="0" relativeHeight="251658883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-21352</wp:posOffset>
                  </wp:positionV>
                  <wp:extent cx="1345641" cy="6096"/>
                  <wp:effectExtent l="0" t="0" r="0" b="0"/>
                  <wp:wrapNone/>
                  <wp:docPr id="895" name="Freeform 89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JEDEC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40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9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7-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MF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11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15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70" behindDoc="0" locked="0" layoutInCell="1" allowOverlap="1">
                  <wp:simplePos x="0" y="0"/>
                  <wp:positionH relativeFrom="page">
                    <wp:posOffset>635889</wp:posOffset>
                  </wp:positionH>
                  <wp:positionV relativeFrom="paragraph">
                    <wp:posOffset>-330709</wp:posOffset>
                  </wp:positionV>
                  <wp:extent cx="1365503" cy="336804"/>
                  <wp:effectExtent l="0" t="0" r="0" b="0"/>
                  <wp:wrapNone/>
                  <wp:docPr id="898" name="Freeform 89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5503" cy="336804"/>
                            <a:chOff x="0" y="0"/>
                            <a:chExt cx="1365503" cy="336804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6095" cy="1524"/>
                            </a:xfrm>
                            <a:custGeom>
                              <a:rect l="l" t="t" r="r" b="b"/>
                              <a:pathLst>
                                <a:path w="6095" h="1524">
                                  <a:moveTo>
                                    <a:pt x="0" y="1524"/>
                                  </a:moveTo>
                                  <a:lnTo>
                                    <a:pt x="6095" y="1524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72213"/>
                              <a:ext cx="6095" cy="6096"/>
                            </a:xfrm>
                            <a:custGeom>
                              <a:rect l="l" t="t" r="r" b="b"/>
                              <a:pathLst>
                                <a:path w="6095" h="6096">
                                  <a:moveTo>
                                    <a:pt x="0" y="6096"/>
                                  </a:moveTo>
                                  <a:lnTo>
                                    <a:pt x="6095" y="6096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5" y="172213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30708"/>
                              <a:ext cx="6095" cy="6096"/>
                            </a:xfrm>
                            <a:custGeom>
                              <a:rect l="l" t="t" r="r" b="b"/>
                              <a:pathLst>
                                <a:path w="6095" h="6096">
                                  <a:moveTo>
                                    <a:pt x="0" y="6096"/>
                                  </a:moveTo>
                                  <a:lnTo>
                                    <a:pt x="6095" y="6096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5" y="33070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6360" y="330708"/>
                              <a:ext cx="9143" cy="6096"/>
                            </a:xfrm>
                            <a:custGeom>
                              <a:rect l="l" t="t" r="r" b="b"/>
                              <a:pathLst>
                                <a:path w="9143" h="6096">
                                  <a:moveTo>
                                    <a:pt x="0" y="6096"/>
                                  </a:moveTo>
                                  <a:lnTo>
                                    <a:pt x="9143" y="6096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893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-20081</wp:posOffset>
                  </wp:positionV>
                  <wp:extent cx="1345641" cy="6096"/>
                  <wp:effectExtent l="0" t="0" r="0" b="0"/>
                  <wp:wrapNone/>
                  <wp:docPr id="905" name="Freeform 90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Set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3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C0h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P7-P0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64" behindDoc="0" locked="0" layoutInCell="1" allowOverlap="1">
                  <wp:simplePos x="0" y="0"/>
                  <wp:positionH relativeFrom="page">
                    <wp:posOffset>634238</wp:posOffset>
                  </wp:positionH>
                  <wp:positionV relativeFrom="paragraph">
                    <wp:posOffset>-489204</wp:posOffset>
                  </wp:positionV>
                  <wp:extent cx="2734436" cy="495300"/>
                  <wp:effectExtent l="0" t="0" r="0" b="0"/>
                  <wp:wrapNone/>
                  <wp:docPr id="908" name="Freeform 90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34436" cy="495300"/>
                            <a:chOff x="0" y="0"/>
                            <a:chExt cx="2734436" cy="495300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72213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172213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3070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33070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9204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6" y="489204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2725293" y="489204"/>
                              <a:ext cx="9143" cy="6096"/>
                            </a:xfrm>
                            <a:custGeom>
                              <a:rect l="l" t="t" r="r" b="b"/>
                              <a:pathLst>
                                <a:path w="9143" h="6096">
                                  <a:moveTo>
                                    <a:pt x="0" y="6096"/>
                                  </a:moveTo>
                                  <a:lnTo>
                                    <a:pt x="9143" y="6096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5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30" w:right="-18" w:firstLine="0"/>
            </w:pPr>
            <w:r>
              <w:drawing>
                <wp:anchor simplePos="0" relativeHeight="25165900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-19827</wp:posOffset>
                  </wp:positionV>
                  <wp:extent cx="1357833" cy="19813"/>
                  <wp:effectExtent l="0" t="0" r="0" b="0"/>
                  <wp:wrapNone/>
                  <wp:docPr id="919" name="Freeform 91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3"/>
                            <a:chOff x="0" y="0"/>
                            <a:chExt cx="1357833" cy="19813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Page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6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(9)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6" w:after="0" w:line="240" w:lineRule="auto"/>
              <w:ind w:left="189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D7-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6" w:after="0" w:line="240" w:lineRule="auto"/>
              <w:ind w:left="376" w:right="-18" w:firstLine="0"/>
            </w:pPr>
            <w:r>
              <w:drawing>
                <wp:anchor simplePos="0" relativeHeight="251659025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-19826</wp:posOffset>
                  </wp:positionV>
                  <wp:extent cx="9143" cy="19812"/>
                  <wp:effectExtent l="0" t="0" r="0" b="0"/>
                  <wp:wrapNone/>
                  <wp:docPr id="923" name="Freeform 92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48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30" w:right="-18" w:firstLine="0"/>
            </w:pPr>
            <w:r>
              <w:drawing>
                <wp:anchor simplePos="0" relativeHeight="25165906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-20843</wp:posOffset>
                  </wp:positionV>
                  <wp:extent cx="1357833" cy="19812"/>
                  <wp:effectExtent l="0" t="0" r="0" b="0"/>
                  <wp:wrapNone/>
                  <wp:docPr id="924" name="Freeform 92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2"/>
                            <a:chOff x="0" y="0"/>
                            <a:chExt cx="135783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8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Sect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 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(4K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018" behindDoc="0" locked="0" layoutInCell="1" allowOverlap="1">
                  <wp:simplePos x="0" y="0"/>
                  <wp:positionH relativeFrom="page">
                    <wp:posOffset>635889</wp:posOffset>
                  </wp:positionH>
                  <wp:positionV relativeFrom="paragraph">
                    <wp:posOffset>-172593</wp:posOffset>
                  </wp:positionV>
                  <wp:extent cx="1365503" cy="192405"/>
                  <wp:effectExtent l="0" t="0" r="0" b="0"/>
                  <wp:wrapNone/>
                  <wp:docPr id="928" name="Freeform 92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5503" cy="192405"/>
                            <a:chOff x="0" y="0"/>
                            <a:chExt cx="1365503" cy="19240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6095" cy="1524"/>
                            </a:xfrm>
                            <a:custGeom>
                              <a:rect l="l" t="t" r="r" b="b"/>
                              <a:pathLst>
                                <a:path w="6095" h="1524">
                                  <a:moveTo>
                                    <a:pt x="0" y="1524"/>
                                  </a:moveTo>
                                  <a:lnTo>
                                    <a:pt x="6095" y="1524"/>
                                  </a:lnTo>
                                  <a:lnTo>
                                    <a:pt x="60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5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72593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4275" y="172593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56360" y="172593"/>
                              <a:ext cx="9143" cy="19812"/>
                            </a:xfrm>
                            <a:custGeom>
                              <a:rect l="l" t="t" r="r" b="b"/>
                              <a:pathLst>
                                <a:path w="9143" h="19812">
                                  <a:moveTo>
                                    <a:pt x="0" y="19812"/>
                                  </a:moveTo>
                                  <a:lnTo>
                                    <a:pt x="9143" y="19812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13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-20082</wp:posOffset>
                  </wp:positionV>
                  <wp:extent cx="1345641" cy="6096"/>
                  <wp:effectExtent l="0" t="0" r="0" b="0"/>
                  <wp:wrapNone/>
                  <wp:docPr id="935" name="Freeform 93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2KB)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2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146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0</wp:posOffset>
                  </wp:positionV>
                  <wp:extent cx="9143" cy="6096"/>
                  <wp:effectExtent l="0" t="0" r="0" b="0"/>
                  <wp:wrapNone/>
                  <wp:docPr id="938" name="Freeform 9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187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-20080</wp:posOffset>
                  </wp:positionV>
                  <wp:extent cx="1345641" cy="6096"/>
                  <wp:effectExtent l="0" t="0" r="0" b="0"/>
                  <wp:wrapNone/>
                  <wp:docPr id="939" name="Freeform 93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Bloc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k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Erase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4KB)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3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D8h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3137" w:type="dxa"/>
            <w:gridSpan w:val="5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201" behindDoc="0" locked="0" layoutInCell="1" allowOverlap="1">
                  <wp:simplePos x="0" y="0"/>
                  <wp:positionH relativeFrom="page">
                    <wp:posOffset>1992249</wp:posOffset>
                  </wp:positionH>
                  <wp:positionV relativeFrom="paragraph">
                    <wp:posOffset>1</wp:posOffset>
                  </wp:positionV>
                  <wp:extent cx="9143" cy="6096"/>
                  <wp:effectExtent l="0" t="0" r="0" b="0"/>
                  <wp:wrapNone/>
                  <wp:docPr id="942" name="Freeform 94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30" w:right="-18" w:firstLine="0"/>
            </w:pPr>
            <w:r>
              <w:drawing>
                <wp:anchor simplePos="0" relativeHeight="251659225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-20336</wp:posOffset>
                  </wp:positionV>
                  <wp:extent cx="1345641" cy="6097"/>
                  <wp:effectExtent l="0" t="0" r="0" b="0"/>
                  <wp:wrapNone/>
                  <wp:docPr id="943" name="Freeform 94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7"/>
                            <a:chOff x="0" y="0"/>
                            <a:chExt cx="1345641" cy="609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Chip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9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C7h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/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761" behindDoc="0" locked="0" layoutInCell="1" allowOverlap="1">
                  <wp:simplePos x="0" y="0"/>
                  <wp:positionH relativeFrom="page">
                    <wp:posOffset>635509</wp:posOffset>
                  </wp:positionH>
                  <wp:positionV relativeFrom="paragraph">
                    <wp:posOffset>-1307974</wp:posOffset>
                  </wp:positionV>
                  <wp:extent cx="3417442" cy="1314070"/>
                  <wp:effectExtent l="0" t="0" r="0" b="0"/>
                  <wp:wrapNone/>
                  <wp:docPr id="946" name="Freeform 94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7442" cy="1314070"/>
                            <a:chOff x="0" y="0"/>
                            <a:chExt cx="3417442" cy="1314070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72213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3070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9204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659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6659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64770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665989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64770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38581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20293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838581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820293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838581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820293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90981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990981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990981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14947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14947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1149478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307973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683006" y="1307973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67282" y="1307973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8299" y="1307973"/>
                              <a:ext cx="9143" cy="6097"/>
                            </a:xfrm>
                            <a:custGeom>
                              <a:rect l="l" t="t" r="r" b="b"/>
                              <a:pathLst>
                                <a:path w="9143" h="6097">
                                  <a:moveTo>
                                    <a:pt x="0" y="6097"/>
                                  </a:moveTo>
                                  <a:lnTo>
                                    <a:pt x="9143" y="6097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48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30" w:right="-18" w:firstLine="0"/>
            </w:pPr>
            <w:r>
              <w:drawing>
                <wp:anchor simplePos="0" relativeHeight="25165926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-20844</wp:posOffset>
                  </wp:positionV>
                  <wp:extent cx="1357833" cy="19812"/>
                  <wp:effectExtent l="0" t="0" r="0" b="0"/>
                  <wp:wrapNone/>
                  <wp:docPr id="973" name="Freeform 973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2"/>
                            <a:chOff x="0" y="0"/>
                            <a:chExt cx="135783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8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2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2" w:after="0" w:line="240" w:lineRule="auto"/>
              <w:ind w:left="15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281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19812"/>
                  <wp:effectExtent l="0" t="0" r="0" b="0"/>
                  <wp:wrapNone/>
                  <wp:docPr id="977" name="Freeform 97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31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-20081</wp:posOffset>
                  </wp:positionV>
                  <wp:extent cx="1345641" cy="6096"/>
                  <wp:effectExtent l="0" t="0" r="0" b="0"/>
                  <wp:wrapNone/>
                  <wp:docPr id="978" name="Freeform 978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(S7-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320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6096"/>
                  <wp:effectExtent l="0" t="0" r="0" b="0"/>
                  <wp:wrapNone/>
                  <wp:docPr id="981" name="Freeform 981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350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-20082</wp:posOffset>
                  </wp:positionV>
                  <wp:extent cx="1345641" cy="6096"/>
                  <wp:effectExtent l="0" t="0" r="0" b="0"/>
                  <wp:wrapNone/>
                  <wp:docPr id="982" name="Freeform 98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4" w:after="0" w:line="240" w:lineRule="auto"/>
              <w:ind w:left="11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-S8)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360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-1</wp:posOffset>
                  </wp:positionV>
                  <wp:extent cx="9143" cy="6096"/>
                  <wp:effectExtent l="0" t="0" r="0" b="0"/>
                  <wp:wrapNone/>
                  <wp:docPr id="985" name="Freeform 98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2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30" w:right="-18" w:firstLine="0"/>
            </w:pPr>
            <w:r>
              <w:drawing>
                <wp:anchor simplePos="0" relativeHeight="25165938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-20336</wp:posOffset>
                  </wp:positionV>
                  <wp:extent cx="1345641" cy="6097"/>
                  <wp:effectExtent l="0" t="0" r="0" b="0"/>
                  <wp:wrapNone/>
                  <wp:docPr id="986" name="Freeform 98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7"/>
                            <a:chOff x="0" y="0"/>
                            <a:chExt cx="1345641" cy="609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16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-S8)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399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6097"/>
                  <wp:effectExtent l="0" t="0" r="0" b="0"/>
                  <wp:wrapNone/>
                  <wp:docPr id="989" name="Freeform 98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7"/>
                          </a:xfrm>
                          <a:custGeom>
                            <a:rect l="l" t="t" r="r" b="b"/>
                            <a:pathLst>
                              <a:path w="9143" h="6097">
                                <a:moveTo>
                                  <a:pt x="0" y="6097"/>
                                </a:moveTo>
                                <a:lnTo>
                                  <a:pt x="9143" y="6097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30" w:right="-18" w:firstLine="0"/>
            </w:pPr>
            <w:r>
              <w:drawing>
                <wp:anchor simplePos="0" relativeHeight="25165942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-21351</wp:posOffset>
                  </wp:positionV>
                  <wp:extent cx="1345641" cy="6096"/>
                  <wp:effectExtent l="0" t="0" r="0" b="0"/>
                  <wp:wrapNone/>
                  <wp:docPr id="990" name="Freeform 99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egi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s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te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5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71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(2)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39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1</wp:posOffset>
                  </wp:positionV>
                  <wp:extent cx="9143" cy="6096"/>
                  <wp:effectExtent l="0" t="0" r="0" b="0"/>
                  <wp:wrapNone/>
                  <wp:docPr id="993" name="Freeform 99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48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240" w:lineRule="auto"/>
              <w:ind w:left="30" w:right="-18" w:firstLine="0"/>
            </w:pPr>
            <w:r>
              <w:drawing>
                <wp:anchor simplePos="0" relativeHeight="251659468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-20208</wp:posOffset>
                  </wp:positionV>
                  <wp:extent cx="1357833" cy="19812"/>
                  <wp:effectExtent l="0" t="0" r="0" b="0"/>
                  <wp:wrapNone/>
                  <wp:docPr id="994" name="Freeform 99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2"/>
                            <a:chOff x="0" y="0"/>
                            <a:chExt cx="135783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7"/>
                              <a:ext cx="6096" cy="1525"/>
                            </a:xfrm>
                            <a:custGeom>
                              <a:rect l="l" t="t" r="r" b="b"/>
                              <a:pathLst>
                                <a:path w="6096" h="1525">
                                  <a:moveTo>
                                    <a:pt x="0" y="1525"/>
                                  </a:moveTo>
                                  <a:lnTo>
                                    <a:pt x="6096" y="152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pacing w:val="5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rite Sta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us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gis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1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3" w:after="0" w:line="240" w:lineRule="auto"/>
              <w:ind w:left="127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(S2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3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-S1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5290" w:type="dxa"/>
            <w:gridSpan w:val="9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481" behindDoc="0" locked="0" layoutInCell="1" allowOverlap="1">
                  <wp:simplePos x="0" y="0"/>
                  <wp:positionH relativeFrom="page">
                    <wp:posOffset>3359531</wp:posOffset>
                  </wp:positionH>
                  <wp:positionV relativeFrom="paragraph">
                    <wp:posOffset>0</wp:posOffset>
                  </wp:positionV>
                  <wp:extent cx="9143" cy="19812"/>
                  <wp:effectExtent l="0" t="0" r="0" b="0"/>
                  <wp:wrapNone/>
                  <wp:docPr id="998" name="Freeform 99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50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-20082</wp:posOffset>
                  </wp:positionV>
                  <wp:extent cx="1345641" cy="6096"/>
                  <wp:effectExtent l="0" t="0" r="0" b="0"/>
                  <wp:wrapNone/>
                  <wp:docPr id="999" name="Freeform 99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Powe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do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3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B9h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277" behindDoc="0" locked="0" layoutInCell="1" allowOverlap="1">
                  <wp:simplePos x="0" y="0"/>
                  <wp:positionH relativeFrom="page">
                    <wp:posOffset>635509</wp:posOffset>
                  </wp:positionH>
                  <wp:positionV relativeFrom="paragraph">
                    <wp:posOffset>-976885</wp:posOffset>
                  </wp:positionV>
                  <wp:extent cx="3417442" cy="982980"/>
                  <wp:effectExtent l="0" t="0" r="0" b="0"/>
                  <wp:wrapNone/>
                  <wp:docPr id="1002" name="Freeform 100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17442" cy="982980"/>
                            <a:chOff x="0" y="0"/>
                            <a:chExt cx="3417442" cy="982980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18288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70689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329184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487680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647701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24484"/>
                              <a:ext cx="6096" cy="1525"/>
                            </a:xfrm>
                            <a:custGeom>
                              <a:rect l="l" t="t" r="r" b="b"/>
                              <a:pathLst>
                                <a:path w="6096" h="1525">
                                  <a:moveTo>
                                    <a:pt x="0" y="1525"/>
                                  </a:moveTo>
                                  <a:lnTo>
                                    <a:pt x="6096" y="152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806197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976884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3408299" y="976884"/>
                              <a:ext cx="9143" cy="6096"/>
                            </a:xfrm>
                            <a:custGeom>
                              <a:rect l="l" t="t" r="r" b="b"/>
                              <a:pathLst>
                                <a:path w="9143" h="6096">
                                  <a:moveTo>
                                    <a:pt x="0" y="6096"/>
                                  </a:moveTo>
                                  <a:lnTo>
                                    <a:pt x="9143" y="6096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</w:p>
        </w:tc>
      </w:tr>
      <w:tr>
        <w:trPr>
          <w:trHeight w:hRule="exact" w:val="25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30" w:right="-18" w:firstLine="0"/>
            </w:pPr>
            <w:r>
              <w:drawing>
                <wp:anchor simplePos="0" relativeHeight="25165953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-20463</wp:posOffset>
                  </wp:positionV>
                  <wp:extent cx="1357833" cy="19812"/>
                  <wp:effectExtent l="0" t="0" r="0" b="0"/>
                  <wp:wrapNone/>
                  <wp:docPr id="1012" name="Freeform 101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2"/>
                            <a:chOff x="0" y="0"/>
                            <a:chExt cx="135783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8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Enab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set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6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544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19812"/>
                  <wp:effectExtent l="0" t="0" r="0" b="0"/>
                  <wp:wrapNone/>
                  <wp:docPr id="1016" name="Freeform 101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30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30" w:right="-18" w:firstLine="0"/>
            </w:pPr>
            <w:r>
              <w:drawing>
                <wp:anchor simplePos="0" relativeHeight="25165956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-20336</wp:posOffset>
                  </wp:positionV>
                  <wp:extent cx="1345641" cy="6096"/>
                  <wp:effectExtent l="0" t="0" r="0" b="0"/>
                  <wp:wrapNone/>
                  <wp:docPr id="1017" name="Freeform 1017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Rese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Devi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4" w:after="0" w:line="240" w:lineRule="auto"/>
              <w:ind w:left="24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9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572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6096"/>
                  <wp:effectExtent l="0" t="0" r="0" b="0"/>
                  <wp:wrapNone/>
                  <wp:docPr id="1020" name="Freeform 10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240" w:lineRule="auto"/>
              <w:ind w:left="30" w:right="-18" w:firstLine="0"/>
            </w:pPr>
            <w:r>
              <w:drawing>
                <wp:anchor simplePos="0" relativeHeight="251659592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-20717</wp:posOffset>
                  </wp:positionV>
                  <wp:extent cx="1345641" cy="6096"/>
                  <wp:effectExtent l="0" t="0" r="0" b="0"/>
                  <wp:wrapNone/>
                  <wp:docPr id="1021" name="Freeform 102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6"/>
                            <a:chOff x="0" y="0"/>
                            <a:chExt cx="1345641" cy="6096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6"/>
                            </a:xfrm>
                            <a:custGeom>
                              <a:rect l="l" t="t" r="r" b="b"/>
                              <a:pathLst>
                                <a:path w="9144" h="6096">
                                  <a:moveTo>
                                    <a:pt x="0" y="6096"/>
                                  </a:moveTo>
                                  <a:lnTo>
                                    <a:pt x="9144" y="6096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6"/>
                            </a:xfrm>
                            <a:custGeom>
                              <a:rect l="l" t="t" r="r" b="b"/>
                              <a:pathLst>
                                <a:path w="6096" h="6096">
                                  <a:moveTo>
                                    <a:pt x="0" y="6096"/>
                                  </a:moveTo>
                                  <a:lnTo>
                                    <a:pt x="6096" y="6096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Exit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P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3" w:after="0" w:line="240" w:lineRule="auto"/>
              <w:ind w:left="23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F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6368" w:type="dxa"/>
            <w:gridSpan w:val="11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9600" behindDoc="0" locked="0" layoutInCell="1" allowOverlap="1">
                  <wp:simplePos x="0" y="0"/>
                  <wp:positionH relativeFrom="page">
                    <wp:posOffset>4043808</wp:posOffset>
                  </wp:positionH>
                  <wp:positionV relativeFrom="paragraph">
                    <wp:posOffset>0</wp:posOffset>
                  </wp:positionV>
                  <wp:extent cx="9143" cy="6096"/>
                  <wp:effectExtent l="0" t="0" r="0" b="0"/>
                  <wp:wrapNone/>
                  <wp:docPr id="1024" name="Freeform 102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6"/>
                          </a:xfrm>
                          <a:custGeom>
                            <a:rect l="l" t="t" r="r" b="b"/>
                            <a:pathLst>
                              <a:path w="9143" h="6096">
                                <a:moveTo>
                                  <a:pt x="0" y="6096"/>
                                </a:moveTo>
                                <a:lnTo>
                                  <a:pt x="9143" y="6096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</w:tr>
      <w:tr>
        <w:trPr>
          <w:trHeight w:hRule="exact" w:val="284"/>
        </w:trPr>
        <w:tc>
          <w:tcPr>
            <w:tcW w:w="20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30" w:right="-18" w:firstLine="0"/>
            </w:pPr>
            <w:r>
              <w:drawing>
                <wp:anchor simplePos="0" relativeHeight="251659612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112</wp:posOffset>
                  </wp:positionV>
                  <wp:extent cx="1345641" cy="193547"/>
                  <wp:effectExtent l="0" t="0" r="0" b="0"/>
                  <wp:wrapNone/>
                  <wp:docPr id="1025" name="Freeform 102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193547"/>
                            <a:chOff x="0" y="0"/>
                            <a:chExt cx="1345641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59436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711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112</wp:posOffset>
                  </wp:positionV>
                  <wp:extent cx="1366977" cy="28955"/>
                  <wp:effectExtent l="0" t="0" r="0" b="0"/>
                  <wp:wrapNone/>
                  <wp:docPr id="1026" name="Freeform 102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66977" cy="28955"/>
                            <a:chOff x="0" y="0"/>
                            <a:chExt cx="1366977" cy="2895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27431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27431"/>
                              <a:ext cx="9144" cy="1524"/>
                            </a:xfrm>
                            <a:custGeom>
                              <a:rect l="l" t="t" r="r" b="b"/>
                              <a:pathLst>
                                <a:path w="9144" h="1524">
                                  <a:moveTo>
                                    <a:pt x="0" y="1524"/>
                                  </a:moveTo>
                                  <a:lnTo>
                                    <a:pt x="9144" y="152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27432"/>
                            </a:xfrm>
                            <a:custGeom>
                              <a:rect l="l" t="t" r="r" b="b"/>
                              <a:pathLst>
                                <a:path w="9144" h="27432">
                                  <a:moveTo>
                                    <a:pt x="0" y="27432"/>
                                  </a:moveTo>
                                  <a:lnTo>
                                    <a:pt x="9144" y="2743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4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8288" y="18288"/>
                              <a:ext cx="9144" cy="9144"/>
                            </a:xfrm>
                            <a:custGeom>
                              <a:rect l="l" t="t" r="r" b="b"/>
                              <a:pathLst>
                                <a:path w="9144" h="9144">
                                  <a:moveTo>
                                    <a:pt x="0" y="9144"/>
                                  </a:moveTo>
                                  <a:lnTo>
                                    <a:pt x="9144" y="9144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27431"/>
                              <a:ext cx="6096" cy="1524"/>
                            </a:xfrm>
                            <a:custGeom>
                              <a:rect l="l" t="t" r="r" b="b"/>
                              <a:pathLst>
                                <a:path w="6096" h="1524">
                                  <a:moveTo>
                                    <a:pt x="0" y="1524"/>
                                  </a:moveTo>
                                  <a:lnTo>
                                    <a:pt x="6096" y="1524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8"/>
                              <a:ext cx="27432" cy="9144"/>
                            </a:xfrm>
                            <a:custGeom>
                              <a:rect l="l" t="t" r="r" b="b"/>
                              <a:pathLst>
                                <a:path w="27432" h="9144">
                                  <a:moveTo>
                                    <a:pt x="0" y="9144"/>
                                  </a:moveTo>
                                  <a:lnTo>
                                    <a:pt x="27432" y="9144"/>
                                  </a:lnTo>
                                  <a:lnTo>
                                    <a:pt x="274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Dat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I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np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Out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pu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t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156" w:right="-18" w:firstLine="0"/>
            </w:pPr>
            <w:r>
              <w:drawing>
                <wp:anchor simplePos="0" relativeHeight="251659624" behindDoc="1" locked="0" layoutInCell="1" allowOverlap="1">
                  <wp:simplePos x="0" y="0"/>
                  <wp:positionH relativeFrom="page">
                    <wp:posOffset>6046</wp:posOffset>
                  </wp:positionH>
                  <wp:positionV relativeFrom="line">
                    <wp:posOffset>112</wp:posOffset>
                  </wp:positionV>
                  <wp:extent cx="477316" cy="193547"/>
                  <wp:effectExtent l="0" t="0" r="0" b="0"/>
                  <wp:wrapNone/>
                  <wp:docPr id="1034" name="Freeform 1034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77316" cy="193547"/>
                            <a:chOff x="0" y="0"/>
                            <a:chExt cx="477316" cy="19354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42672" y="59436"/>
                              <a:ext cx="391972" cy="102108"/>
                            </a:xfrm>
                            <a:custGeom>
                              <a:rect l="l" t="t" r="r" b="b"/>
                              <a:pathLst>
                                <a:path w="391972" h="102108">
                                  <a:moveTo>
                                    <a:pt x="0" y="102108"/>
                                  </a:moveTo>
                                  <a:lnTo>
                                    <a:pt x="391972" y="102108"/>
                                  </a:lnTo>
                                  <a:lnTo>
                                    <a:pt x="3919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719" behindDoc="0" locked="0" layoutInCell="1" allowOverlap="1">
                  <wp:simplePos x="0" y="0"/>
                  <wp:positionH relativeFrom="page">
                    <wp:posOffset>6046</wp:posOffset>
                  </wp:positionH>
                  <wp:positionV relativeFrom="line">
                    <wp:posOffset>27543</wp:posOffset>
                  </wp:positionV>
                  <wp:extent cx="21336" cy="1524"/>
                  <wp:effectExtent l="0" t="0" r="0" b="0"/>
                  <wp:wrapNone/>
                  <wp:docPr id="1035" name="Freeform 10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21336" cy="1524"/>
                          </a:xfrm>
                          <a:custGeom>
                            <a:rect l="l" t="t" r="r" b="b"/>
                            <a:pathLst>
                              <a:path w="21336" h="1524">
                                <a:moveTo>
                                  <a:pt x="0" y="1524"/>
                                </a:moveTo>
                                <a:lnTo>
                                  <a:pt x="2133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636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59548</wp:posOffset>
                  </wp:positionV>
                  <wp:extent cx="592836" cy="102108"/>
                  <wp:effectExtent l="0" t="0" r="0" b="0"/>
                  <wp:wrapNone/>
                  <wp:docPr id="1036" name="Freeform 10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648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59548</wp:posOffset>
                  </wp:positionV>
                  <wp:extent cx="591616" cy="102108"/>
                  <wp:effectExtent l="0" t="0" r="0" b="0"/>
                  <wp:wrapNone/>
                  <wp:docPr id="1037" name="Freeform 103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1616" cy="102108"/>
                          </a:xfrm>
                          <a:custGeom>
                            <a:rect l="l" t="t" r="r" b="b"/>
                            <a:pathLst>
                              <a:path w="591616" h="102108">
                                <a:moveTo>
                                  <a:pt x="0" y="102108"/>
                                </a:moveTo>
                                <a:lnTo>
                                  <a:pt x="591616" y="102108"/>
                                </a:lnTo>
                                <a:lnTo>
                                  <a:pt x="591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660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59548</wp:posOffset>
                  </wp:positionV>
                  <wp:extent cx="592836" cy="102108"/>
                  <wp:effectExtent l="0" t="0" r="0" b="0"/>
                  <wp:wrapNone/>
                  <wp:docPr id="1038" name="Freeform 103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672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59548</wp:posOffset>
                  </wp:positionV>
                  <wp:extent cx="592836" cy="102108"/>
                  <wp:effectExtent l="0" t="0" r="0" b="0"/>
                  <wp:wrapNone/>
                  <wp:docPr id="1039" name="Freeform 103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68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59548</wp:posOffset>
                  </wp:positionV>
                  <wp:extent cx="592836" cy="102108"/>
                  <wp:effectExtent l="0" t="0" r="0" b="0"/>
                  <wp:wrapNone/>
                  <wp:docPr id="1040" name="Freeform 104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2836" cy="102108"/>
                          </a:xfrm>
                          <a:custGeom>
                            <a:rect l="l" t="t" r="r" b="b"/>
                            <a:pathLst>
                              <a:path w="592836" h="102108">
                                <a:moveTo>
                                  <a:pt x="0" y="102108"/>
                                </a:moveTo>
                                <a:lnTo>
                                  <a:pt x="592836" y="102108"/>
                                </a:lnTo>
                                <a:lnTo>
                                  <a:pt x="592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95" w:after="54" w:line="240" w:lineRule="auto"/>
              <w:ind w:left="237" w:right="-18" w:firstLine="0"/>
            </w:pPr>
            <w:r>
              <w:drawing>
                <wp:anchor simplePos="0" relativeHeight="251659702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line">
                    <wp:posOffset>29067</wp:posOffset>
                  </wp:positionV>
                  <wp:extent cx="632460" cy="164592"/>
                  <wp:effectExtent l="0" t="0" r="0" b="0"/>
                  <wp:wrapNone/>
                  <wp:docPr id="1041" name="Freeform 1041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2460" cy="164592"/>
                            <a:chOff x="0" y="0"/>
                            <a:chExt cx="632460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30481"/>
                              <a:ext cx="591312" cy="102108"/>
                            </a:xfrm>
                            <a:custGeom>
                              <a:rect l="l" t="t" r="r" b="b"/>
                              <a:pathLst>
                                <a:path w="591312" h="102108">
                                  <a:moveTo>
                                    <a:pt x="0" y="102108"/>
                                  </a:moveTo>
                                  <a:lnTo>
                                    <a:pt x="591312" y="102108"/>
                                  </a:lnTo>
                                  <a:lnTo>
                                    <a:pt x="59131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769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112</wp:posOffset>
                  </wp:positionV>
                  <wp:extent cx="9143" cy="28955"/>
                  <wp:effectExtent l="0" t="0" r="0" b="0"/>
                  <wp:wrapNone/>
                  <wp:docPr id="1042" name="Freeform 1042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9143" cy="28955"/>
                            <a:chOff x="0" y="0"/>
                            <a:chExt cx="9143" cy="2895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0" y="27431"/>
                              <a:ext cx="9143" cy="1524"/>
                            </a:xfrm>
                            <a:custGeom>
                              <a:rect l="l" t="t" r="r" b="b"/>
                              <a:pathLst>
                                <a:path w="9143" h="1524">
                                  <a:moveTo>
                                    <a:pt x="0" y="1524"/>
                                  </a:moveTo>
                                  <a:lnTo>
                                    <a:pt x="9143" y="152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18288"/>
                              <a:ext cx="9143" cy="9144"/>
                            </a:xfrm>
                            <a:custGeom>
                              <a:rect l="l" t="t" r="r" b="b"/>
                              <a:pathLst>
                                <a:path w="9143" h="9144">
                                  <a:moveTo>
                                    <a:pt x="0" y="9144"/>
                                  </a:moveTo>
                                  <a:lnTo>
                                    <a:pt x="9143" y="9144"/>
                                  </a:lnTo>
                                  <a:lnTo>
                                    <a:pt x="91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yt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9"/>
        </w:trPr>
        <w:tc>
          <w:tcPr>
            <w:tcW w:w="2066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30" w:right="-18" w:firstLine="0"/>
            </w:pPr>
            <w:r>
              <w:drawing>
                <wp:anchor simplePos="0" relativeHeight="251659789" behindDoc="1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-4587</wp:posOffset>
                  </wp:positionV>
                  <wp:extent cx="1345641" cy="164592"/>
                  <wp:effectExtent l="0" t="0" r="0" b="0"/>
                  <wp:wrapNone/>
                  <wp:docPr id="1045" name="Freeform 104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164592"/>
                            <a:chOff x="0" y="0"/>
                            <a:chExt cx="1345641" cy="1645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59436" y="38099"/>
                              <a:ext cx="1237488" cy="102108"/>
                            </a:xfrm>
                            <a:custGeom>
                              <a:rect l="l" t="t" r="r" b="b"/>
                              <a:pathLst>
                                <a:path w="1237488" h="102108">
                                  <a:moveTo>
                                    <a:pt x="0" y="102108"/>
                                  </a:moveTo>
                                  <a:lnTo>
                                    <a:pt x="1237488" y="102108"/>
                                  </a:lnTo>
                                  <a:lnTo>
                                    <a:pt x="12374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21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ADADA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  <w:drawing>
                <wp:anchor simplePos="0" relativeHeight="251659909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-4587</wp:posOffset>
                  </wp:positionV>
                  <wp:extent cx="1351737" cy="12192"/>
                  <wp:effectExtent l="0" t="0" r="0" b="0"/>
                  <wp:wrapNone/>
                  <wp:docPr id="1046" name="Freeform 1046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1737" cy="12192"/>
                            <a:chOff x="0" y="0"/>
                            <a:chExt cx="1351737" cy="1219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2192"/>
                            </a:xfrm>
                            <a:custGeom>
                              <a:rect l="l" t="t" r="r" b="b"/>
                              <a:pathLst>
                                <a:path w="9144" h="12192">
                                  <a:moveTo>
                                    <a:pt x="0" y="12192"/>
                                  </a:moveTo>
                                  <a:lnTo>
                                    <a:pt x="9144" y="1219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2192" cy="12192"/>
                            </a:xfrm>
                            <a:custGeom>
                              <a:rect l="l" t="t" r="r" b="b"/>
                              <a:pathLst>
                                <a:path w="12192" h="12192">
                                  <a:moveTo>
                                    <a:pt x="0" y="12192"/>
                                  </a:moveTo>
                                  <a:lnTo>
                                    <a:pt x="12192" y="12192"/>
                                  </a:lnTo>
                                  <a:lnTo>
                                    <a:pt x="121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Num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b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f 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2"/>
                <w:sz w:val="14"/>
                <w:szCs w:val="14"/>
                <w:lang w:val="en-GB" w:bidi="en-GB"/>
              </w:rPr>
              <w:t>l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o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pacing w:val="1"/>
                <w:sz w:val="14"/>
                <w:szCs w:val="14"/>
                <w:lang w:val="en-GB" w:bidi="en-GB"/>
              </w:rPr>
              <w:t>c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k </w:t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9"/>
                <w:szCs w:val="9"/>
                <w:lang w:val="en-GB" w:bidi="en-GB"/>
              </w:rPr>
              <w:t>(4-4-4)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694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326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4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  <w:shd w:val="clear" w:color="auto" w:fill="DADAD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4" w:after="0" w:line="240" w:lineRule="auto"/>
              <w:ind w:left="407" w:right="-18" w:firstLine="0"/>
            </w:pPr>
            <w:r>
              <w:drawing>
                <wp:anchor simplePos="0" relativeHeight="251659927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-19827</wp:posOffset>
                  </wp:positionV>
                  <wp:extent cx="9143" cy="12192"/>
                  <wp:effectExtent l="0" t="0" r="0" b="0"/>
                  <wp:wrapNone/>
                  <wp:docPr id="1049" name="Freeform 104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2192"/>
                          </a:xfrm>
                          <a:custGeom>
                            <a:rect l="l" t="t" r="r" b="b"/>
                            <a:pathLst>
                              <a:path w="9143" h="12192">
                                <a:moveTo>
                                  <a:pt x="0" y="12192"/>
                                </a:moveTo>
                                <a:lnTo>
                                  <a:pt x="9143" y="1219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51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30" w:right="-18" w:firstLine="0"/>
            </w:pPr>
            <w:r>
              <w:drawing>
                <wp:anchor simplePos="0" relativeHeight="251659984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-20462</wp:posOffset>
                  </wp:positionV>
                  <wp:extent cx="1357833" cy="19812"/>
                  <wp:effectExtent l="0" t="0" r="0" b="0"/>
                  <wp:wrapNone/>
                  <wp:docPr id="1050" name="Freeform 1050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57833" cy="19812"/>
                            <a:chOff x="0" y="0"/>
                            <a:chExt cx="1357833" cy="19812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19812"/>
                            </a:xfrm>
                            <a:custGeom>
                              <a:rect l="l" t="t" r="r" b="b"/>
                              <a:pathLst>
                                <a:path w="9144" h="19812">
                                  <a:moveTo>
                                    <a:pt x="0" y="19812"/>
                                  </a:moveTo>
                                  <a:lnTo>
                                    <a:pt x="9144" y="19812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18287"/>
                              <a:ext cx="6096" cy="1525"/>
                            </a:xfrm>
                            <a:custGeom>
                              <a:rect l="l" t="t" r="r" b="b"/>
                              <a:pathLst>
                                <a:path w="6096" h="1525">
                                  <a:moveTo>
                                    <a:pt x="0" y="1525"/>
                                  </a:moveTo>
                                  <a:lnTo>
                                    <a:pt x="6096" y="152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18288" cy="18288"/>
                            </a:xfrm>
                            <a:custGeom>
                              <a:rect l="l" t="t" r="r" b="b"/>
                              <a:pathLst>
                                <a:path w="18288" h="18288">
                                  <a:moveTo>
                                    <a:pt x="0" y="18288"/>
                                  </a:moveTo>
                                  <a:lnTo>
                                    <a:pt x="18288" y="18288"/>
                                  </a:lnTo>
                                  <a:lnTo>
                                    <a:pt x="182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3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55" w:after="0" w:line="240" w:lineRule="auto"/>
              <w:ind w:left="1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65" w:after="0" w:line="240" w:lineRule="auto"/>
              <w:ind w:left="198" w:right="-18" w:firstLine="0"/>
            </w:pPr>
            <w:r>
              <w:drawing>
                <wp:anchor simplePos="0" relativeHeight="251660009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-20462</wp:posOffset>
                  </wp:positionV>
                  <wp:extent cx="9143" cy="19812"/>
                  <wp:effectExtent l="0" t="0" r="0" b="0"/>
                  <wp:wrapNone/>
                  <wp:docPr id="1054" name="Freeform 105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19812"/>
                          </a:xfrm>
                          <a:custGeom>
                            <a:rect l="l" t="t" r="r" b="b"/>
                            <a:pathLst>
                              <a:path w="9143" h="19812">
                                <a:moveTo>
                                  <a:pt x="0" y="19812"/>
                                </a:moveTo>
                                <a:lnTo>
                                  <a:pt x="9143" y="1981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29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30" w:right="-18" w:firstLine="0"/>
            </w:pPr>
            <w:r>
              <w:drawing>
                <wp:anchor simplePos="0" relativeHeight="25166006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-21351</wp:posOffset>
                  </wp:positionV>
                  <wp:extent cx="1345641" cy="6095"/>
                  <wp:effectExtent l="0" t="0" r="0" b="0"/>
                  <wp:wrapNone/>
                  <wp:docPr id="1055" name="Freeform 1055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5"/>
                            <a:chOff x="0" y="0"/>
                            <a:chExt cx="1345641" cy="6095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5"/>
                            </a:xfrm>
                            <a:custGeom>
                              <a:rect l="l" t="t" r="r" b="b"/>
                              <a:pathLst>
                                <a:path w="9144" h="6095">
                                  <a:moveTo>
                                    <a:pt x="0" y="6095"/>
                                  </a:moveTo>
                                  <a:lnTo>
                                    <a:pt x="9144" y="6095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5"/>
                            </a:xfrm>
                            <a:custGeom>
                              <a:rect l="l" t="t" r="r" b="b"/>
                              <a:pathLst>
                                <a:path w="9144" h="6095">
                                  <a:moveTo>
                                    <a:pt x="0" y="6095"/>
                                  </a:moveTo>
                                  <a:lnTo>
                                    <a:pt x="9144" y="6095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5"/>
                            </a:xfrm>
                            <a:custGeom>
                              <a:rect l="l" t="t" r="r" b="b"/>
                              <a:pathLst>
                                <a:path w="6096" h="6095">
                                  <a:moveTo>
                                    <a:pt x="0" y="6095"/>
                                  </a:moveTo>
                                  <a:lnTo>
                                    <a:pt x="6096" y="6095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Burst 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R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wi</w:t>
            </w:r>
            <w:r>
              <w:rPr baseline="0" dirty="0">
                <w:rFonts w:ascii="Arial" w:hAnsi="Arial" w:eastAsia="Arial" w:cs="Arial"/>
                <w:color w:val="000000"/>
                <w:spacing w:val="2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h </w:t>
            </w:r>
            <w:r>
              <w:rPr baseline="0" dirty="0">
                <w:rFonts w:ascii="Arial" w:hAnsi="Arial" w:eastAsia="Arial" w:cs="Arial"/>
                <w:color w:val="000000"/>
                <w:spacing w:val="7"/>
                <w:sz w:val="14"/>
                <w:szCs w:val="14"/>
                <w:lang w:val="en-GB" w:bidi="en-GB"/>
              </w:rPr>
              <w:t>W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rap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33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0Ch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206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2" w:after="0" w:line="240" w:lineRule="auto"/>
              <w:ind w:left="1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2" w:after="0" w:line="240" w:lineRule="auto"/>
              <w:ind w:left="198" w:right="-18" w:firstLine="0"/>
            </w:pPr>
            <w:r>
              <w:drawing>
                <wp:anchor simplePos="0" relativeHeight="25166008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-21351</wp:posOffset>
                  </wp:positionV>
                  <wp:extent cx="9143" cy="6095"/>
                  <wp:effectExtent l="0" t="0" r="0" b="0"/>
                  <wp:wrapNone/>
                  <wp:docPr id="1058" name="Freeform 10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5"/>
                          </a:xfrm>
                          <a:custGeom>
                            <a:rect l="l" t="t" r="r" b="b"/>
                            <a:pathLst>
                              <a:path w="9143" h="6095">
                                <a:moveTo>
                                  <a:pt x="0" y="6095"/>
                                </a:moveTo>
                                <a:lnTo>
                                  <a:pt x="9143" y="6095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  <w:tr>
        <w:trPr>
          <w:trHeight w:hRule="exact" w:val="232"/>
        </w:trPr>
        <w:tc>
          <w:tcPr>
            <w:tcW w:w="2066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30" w:right="-18" w:firstLine="0"/>
            </w:pPr>
            <w:r>
              <w:drawing>
                <wp:anchor simplePos="0" relativeHeight="251660146" behindDoc="0" locked="0" layoutInCell="1" allowOverlap="1">
                  <wp:simplePos x="0" y="0"/>
                  <wp:positionH relativeFrom="page">
                    <wp:posOffset>-27432</wp:posOffset>
                  </wp:positionH>
                  <wp:positionV relativeFrom="line">
                    <wp:posOffset>-18812</wp:posOffset>
                  </wp:positionV>
                  <wp:extent cx="1345641" cy="6097"/>
                  <wp:effectExtent l="0" t="0" r="0" b="0"/>
                  <wp:wrapNone/>
                  <wp:docPr id="1059" name="Freeform 1059"/>
                  <wp:cNvGraphicFramePr/>
                  <a:graphic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345641" cy="6097"/>
                            <a:chOff x="0" y="0"/>
                            <a:chExt cx="1345641" cy="6097"/>
                          </a:xfrm>
                        </wpg:grpSpPr>
                        <wps:wsp>
                          <wps:cNvCnPr/>
                          <wps:spPr>
                            <a:xfrm rot="0" flipH="0" flipV="0">
                              <a:off x="18288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0" y="0"/>
                              <a:ext cx="9144" cy="6097"/>
                            </a:xfrm>
                            <a:custGeom>
                              <a:rect l="l" t="t" r="r" b="b"/>
                              <a:pathLst>
                                <a:path w="9144" h="6097">
                                  <a:moveTo>
                                    <a:pt x="0" y="6097"/>
                                  </a:moveTo>
                                  <a:lnTo>
                                    <a:pt x="9144" y="6097"/>
                                  </a:lnTo>
                                  <a:lnTo>
                                    <a:pt x="9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CnPr/>
                          <wps:spPr>
                            <a:xfrm rot="0" flipH="0" flipV="0">
                              <a:off x="1339545" y="0"/>
                              <a:ext cx="6096" cy="6097"/>
                            </a:xfrm>
                            <a:custGeom>
                              <a:rect l="l" t="t" r="r" b="b"/>
                              <a:pathLst>
                                <a:path w="6096" h="6097">
                                  <a:moveTo>
                                    <a:pt x="0" y="6097"/>
                                  </a:moveTo>
                                  <a:lnTo>
                                    <a:pt x="6096" y="6097"/>
                                  </a:lnTo>
                                  <a:lnTo>
                                    <a:pt x="60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Fas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t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 R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e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Q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u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ad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 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I/O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694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225" w:right="-18" w:firstLine="0"/>
            </w:pPr>
            <w:r/>
            <w:r>
              <w:rPr baseline="0" dirty="0">
                <w:rFonts w:ascii="Arial" w:hAnsi="Arial" w:eastAsia="Arial" w:cs="Arial"/>
                <w:b/>
                <w:bCs/>
                <w:color w:val="000000"/>
                <w:sz w:val="14"/>
                <w:szCs w:val="14"/>
                <w:lang w:val="en-GB" w:bidi="en-GB"/>
              </w:rPr>
              <w:t>EBh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175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A23-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16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210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A15-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A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252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A7-A0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6" w:after="0" w:line="240" w:lineRule="auto"/>
              <w:ind w:left="148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M0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(13)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4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33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36" w:after="0" w:line="240" w:lineRule="auto"/>
              <w:ind w:left="124" w:right="-18" w:firstLine="0"/>
            </w:pPr>
            <w:r/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Du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pacing w:val="3"/>
                <w:sz w:val="14"/>
                <w:szCs w:val="14"/>
                <w:lang w:val="en-GB" w:bidi="en-GB"/>
              </w:rPr>
              <w:t>m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y</w:t>
            </w:r>
            <w:r>
              <w:rPr baseline="0" dirty="0">
                <w:rFonts w:ascii="Arial" w:hAnsi="Arial" w:eastAsia="Arial" w:cs="Arial"/>
                <w:color w:val="000000"/>
                <w:sz w:val="9"/>
                <w:szCs w:val="9"/>
                <w:vertAlign w:val="superscript"/>
                <w:lang w:val="en-GB" w:bidi="en-GB"/>
              </w:rPr>
              <w:t>(11)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 </w:t>
            </w:r>
            <w:r/>
            <w:r/>
          </w:p>
        </w:tc>
        <w:tc>
          <w:tcPr>
            <w:tcW w:w="143" w:type="dxa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</w:p>
        </w:tc>
        <w:tc>
          <w:tcPr>
            <w:tcW w:w="981" w:type="dxa"/>
          </w:tcPr>
          <w:p>
            <w:pPr>
              <w:rPr>
                <w:rFonts w:ascii="Times New Roman" w:hAnsi="Times New Roman" w:eastAsia="Times New Roman" w:cs="Times New Roman"/>
                <w:color w:val="010302"/>
              </w:rPr>
              <w:spacing w:before="46" w:after="0" w:line="240" w:lineRule="auto"/>
              <w:ind w:left="198" w:right="-18" w:firstLine="0"/>
            </w:pPr>
            <w:r>
              <w:drawing>
                <wp:anchor simplePos="0" relativeHeight="251660164" behindDoc="0" locked="0" layoutInCell="1" allowOverlap="1">
                  <wp:simplePos x="0" y="0"/>
                  <wp:positionH relativeFrom="page">
                    <wp:posOffset>623317</wp:posOffset>
                  </wp:positionH>
                  <wp:positionV relativeFrom="line">
                    <wp:posOffset>-18812</wp:posOffset>
                  </wp:positionV>
                  <wp:extent cx="9143" cy="6097"/>
                  <wp:effectExtent l="0" t="0" r="0" b="0"/>
                  <wp:wrapNone/>
                  <wp:docPr id="1062" name="Freeform 1062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143" cy="6097"/>
                          </a:xfrm>
                          <a:custGeom>
                            <a:rect l="l" t="t" r="r" b="b"/>
                            <a:pathLst>
                              <a:path w="9143" h="6097">
                                <a:moveTo>
                                  <a:pt x="0" y="6097"/>
                                </a:moveTo>
                                <a:lnTo>
                                  <a:pt x="9143" y="6097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(D7</w:t>
            </w:r>
            <w:r>
              <w:rPr baseline="0" dirty="0">
                <w:rFonts w:ascii="Arial" w:hAnsi="Arial" w:eastAsia="Arial" w:cs="Arial"/>
                <w:color w:val="000000"/>
                <w:spacing w:val="1"/>
                <w:sz w:val="14"/>
                <w:szCs w:val="14"/>
                <w:lang w:val="en-GB" w:bidi="en-GB"/>
              </w:rPr>
              <w:t>-</w:t>
            </w:r>
            <w:r>
              <w:rPr baseline="0" dirty="0">
                <w:rFonts w:ascii="Arial" w:hAnsi="Arial" w:eastAsia="Arial" w:cs="Arial"/>
                <w:color w:val="000000"/>
                <w:sz w:val="14"/>
                <w:szCs w:val="14"/>
                <w:lang w:val="en-GB" w:bidi="en-GB"/>
              </w:rPr>
              <w:t>D0)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after="10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8977"/>
        </w:tabs>
        <w:spacing w:before="255" w:after="5" w:line="230" w:lineRule="exact"/>
        <w:ind w:left="4841" w:right="1238" w:firstLine="1080"/>
        <w:jc w:val="right"/>
      </w:pPr>
      <w:r>
        <w:drawing>
          <wp:anchor simplePos="0" relativeHeight="251658412" behindDoc="0" locked="0" layoutInCell="1" allowOverlap="1">
            <wp:simplePos x="0" y="0"/>
            <wp:positionH relativeFrom="page">
              <wp:posOffset>2255773</wp:posOffset>
            </wp:positionH>
            <wp:positionV relativeFrom="line">
              <wp:posOffset>-7608260</wp:posOffset>
            </wp:positionV>
            <wp:extent cx="4603497" cy="4801234"/>
            <wp:effectExtent l="0" t="0" r="0" b="0"/>
            <wp:wrapNone/>
            <wp:docPr id="1063" name="Freeform 106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03497" cy="4801234"/>
                      <a:chOff x="0" y="0"/>
                      <a:chExt cx="4603497" cy="4801234"/>
                    </a:xfrm>
                  </wpg:grpSpPr>
                  <wps:wsp>
                    <wps:cNvCnPr/>
                    <wps:spPr>
                      <a:xfrm rot="0" flipH="0" flipV="0">
                        <a:off x="489585" y="27432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7432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0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8288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0"/>
                        <a:ext cx="9144" cy="28956"/>
                      </a:xfrm>
                      <a:custGeom>
                        <a:rect l="l" t="t" r="r" b="b"/>
                        <a:pathLst>
                          <a:path w="9144" h="28956">
                            <a:moveTo>
                              <a:pt x="0" y="28956"/>
                            </a:moveTo>
                            <a:lnTo>
                              <a:pt x="9144" y="2895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895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93547"/>
                        <a:ext cx="12191" cy="12192"/>
                      </a:xfrm>
                      <a:custGeom>
                        <a:rect l="l" t="t" r="r" b="b"/>
                        <a:pathLst>
                          <a:path w="12191" h="12192">
                            <a:moveTo>
                              <a:pt x="0" y="12192"/>
                            </a:moveTo>
                            <a:lnTo>
                              <a:pt x="12191" y="12192"/>
                            </a:lnTo>
                            <a:lnTo>
                              <a:pt x="12191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93547"/>
                        <a:ext cx="9144" cy="12192"/>
                      </a:xfrm>
                      <a:custGeom>
                        <a:rect l="l" t="t" r="r" b="b"/>
                        <a:pathLst>
                          <a:path w="9144" h="12192">
                            <a:moveTo>
                              <a:pt x="0" y="12192"/>
                            </a:moveTo>
                            <a:lnTo>
                              <a:pt x="9144" y="1219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58140"/>
                        <a:ext cx="12191" cy="12192"/>
                      </a:xfrm>
                      <a:custGeom>
                        <a:rect l="l" t="t" r="r" b="b"/>
                        <a:pathLst>
                          <a:path w="12191" h="12192">
                            <a:moveTo>
                              <a:pt x="0" y="12192"/>
                            </a:moveTo>
                            <a:lnTo>
                              <a:pt x="12191" y="12192"/>
                            </a:lnTo>
                            <a:lnTo>
                              <a:pt x="12191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58140"/>
                        <a:ext cx="9144" cy="12192"/>
                      </a:xfrm>
                      <a:custGeom>
                        <a:rect l="l" t="t" r="r" b="b"/>
                        <a:pathLst>
                          <a:path w="9144" h="12192">
                            <a:moveTo>
                              <a:pt x="0" y="12192"/>
                            </a:moveTo>
                            <a:lnTo>
                              <a:pt x="9144" y="1219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524255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524255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682751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682751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859536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841247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841248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013460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013460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171955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171955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330451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330451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507236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488947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488948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679828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661540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661540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832228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832228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1990725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1990725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149220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149220"/>
                        <a:ext cx="9144" cy="6097"/>
                      </a:xfrm>
                      <a:custGeom>
                        <a:rect l="l" t="t" r="r" b="b"/>
                        <a:pathLst>
                          <a:path w="9144" h="6097">
                            <a:moveTo>
                              <a:pt x="0" y="6097"/>
                            </a:moveTo>
                            <a:lnTo>
                              <a:pt x="9144" y="6097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327528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309240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309240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479929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479929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638424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638424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796920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796920"/>
                        <a:ext cx="9144" cy="6097"/>
                      </a:xfrm>
                      <a:custGeom>
                        <a:rect l="l" t="t" r="r" b="b"/>
                        <a:pathLst>
                          <a:path w="9144" h="6097">
                            <a:moveTo>
                              <a:pt x="0" y="6097"/>
                            </a:moveTo>
                            <a:lnTo>
                              <a:pt x="9144" y="6097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2956941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2956941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133724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115437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115437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286124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286124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462908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444620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444620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616832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616832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775582"/>
                        <a:ext cx="6096" cy="6096"/>
                      </a:xfrm>
                      <a:custGeom>
                        <a:rect l="l" t="t" r="r" b="b"/>
                        <a:pathLst>
                          <a:path w="6096" h="6096">
                            <a:moveTo>
                              <a:pt x="0" y="6096"/>
                            </a:moveTo>
                            <a:lnTo>
                              <a:pt x="6096" y="6096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775582"/>
                        <a:ext cx="9144" cy="6096"/>
                      </a:xfrm>
                      <a:custGeom>
                        <a:rect l="l" t="t" r="r" b="b"/>
                        <a:pathLst>
                          <a:path w="9144" h="6096">
                            <a:moveTo>
                              <a:pt x="0" y="6096"/>
                            </a:moveTo>
                            <a:lnTo>
                              <a:pt x="9144" y="6096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9585" y="3961510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961510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934079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73861" y="3961510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3961510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3934079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6867" y="3961510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3961510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3934079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41143" y="3961510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3961510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25800" y="3961510"/>
                        <a:ext cx="21336" cy="1524"/>
                      </a:xfrm>
                      <a:custGeom>
                        <a:rect l="l" t="t" r="r" b="b"/>
                        <a:pathLst>
                          <a:path w="21336" h="1524">
                            <a:moveTo>
                              <a:pt x="0" y="1524"/>
                            </a:moveTo>
                            <a:lnTo>
                              <a:pt x="21336" y="1524"/>
                            </a:lnTo>
                            <a:lnTo>
                              <a:pt x="2133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3961510"/>
                        <a:ext cx="6095" cy="1524"/>
                      </a:xfrm>
                      <a:custGeom>
                        <a:rect l="l" t="t" r="r" b="b"/>
                        <a:pathLst>
                          <a:path w="6095" h="1524">
                            <a:moveTo>
                              <a:pt x="0" y="1524"/>
                            </a:moveTo>
                            <a:lnTo>
                              <a:pt x="6095" y="1524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3934079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10077" y="3961510"/>
                        <a:ext cx="21335" cy="1524"/>
                      </a:xfrm>
                      <a:custGeom>
                        <a:rect l="l" t="t" r="r" b="b"/>
                        <a:pathLst>
                          <a:path w="21335" h="1524">
                            <a:moveTo>
                              <a:pt x="0" y="1524"/>
                            </a:moveTo>
                            <a:lnTo>
                              <a:pt x="21335" y="1524"/>
                            </a:lnTo>
                            <a:lnTo>
                              <a:pt x="21335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DADADA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3961510"/>
                        <a:ext cx="6096" cy="1524"/>
                      </a:xfrm>
                      <a:custGeom>
                        <a:rect l="l" t="t" r="r" b="b"/>
                        <a:pathLst>
                          <a:path w="6096" h="1524">
                            <a:moveTo>
                              <a:pt x="0" y="1524"/>
                            </a:moveTo>
                            <a:lnTo>
                              <a:pt x="6096" y="1524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3934079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3952367"/>
                        <a:ext cx="27432" cy="9144"/>
                      </a:xfrm>
                      <a:custGeom>
                        <a:rect l="l" t="t" r="r" b="b"/>
                        <a:pathLst>
                          <a:path w="27432" h="9144">
                            <a:moveTo>
                              <a:pt x="0" y="9144"/>
                            </a:moveTo>
                            <a:lnTo>
                              <a:pt x="27432" y="9144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961510"/>
                        <a:ext cx="9144" cy="1524"/>
                      </a:xfrm>
                      <a:custGeom>
                        <a:rect l="l" t="t" r="r" b="b"/>
                        <a:pathLst>
                          <a:path w="9144" h="1524">
                            <a:moveTo>
                              <a:pt x="0" y="1524"/>
                            </a:moveTo>
                            <a:lnTo>
                              <a:pt x="9144" y="1524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3934079"/>
                        <a:ext cx="9144" cy="27432"/>
                      </a:xfrm>
                      <a:custGeom>
                        <a:rect l="l" t="t" r="r" b="b"/>
                        <a:pathLst>
                          <a:path w="9144" h="27432">
                            <a:moveTo>
                              <a:pt x="0" y="27432"/>
                            </a:moveTo>
                            <a:lnTo>
                              <a:pt x="9144" y="2743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127627"/>
                        <a:ext cx="12191" cy="12192"/>
                      </a:xfrm>
                      <a:custGeom>
                        <a:rect l="l" t="t" r="r" b="b"/>
                        <a:pathLst>
                          <a:path w="12191" h="12192">
                            <a:moveTo>
                              <a:pt x="0" y="12192"/>
                            </a:moveTo>
                            <a:lnTo>
                              <a:pt x="12191" y="12192"/>
                            </a:lnTo>
                            <a:lnTo>
                              <a:pt x="12191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127627"/>
                        <a:ext cx="12192" cy="12192"/>
                      </a:xfrm>
                      <a:custGeom>
                        <a:rect l="l" t="t" r="r" b="b"/>
                        <a:pathLst>
                          <a:path w="12192" h="12192">
                            <a:moveTo>
                              <a:pt x="0" y="12192"/>
                            </a:moveTo>
                            <a:lnTo>
                              <a:pt x="12192" y="12192"/>
                            </a:lnTo>
                            <a:lnTo>
                              <a:pt x="12192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127627"/>
                        <a:ext cx="12192" cy="12192"/>
                      </a:xfrm>
                      <a:custGeom>
                        <a:rect l="l" t="t" r="r" b="b"/>
                        <a:pathLst>
                          <a:path w="12192" h="12192">
                            <a:moveTo>
                              <a:pt x="0" y="12192"/>
                            </a:moveTo>
                            <a:lnTo>
                              <a:pt x="12192" y="12192"/>
                            </a:lnTo>
                            <a:lnTo>
                              <a:pt x="12192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127627"/>
                        <a:ext cx="12192" cy="12192"/>
                      </a:xfrm>
                      <a:custGeom>
                        <a:rect l="l" t="t" r="r" b="b"/>
                        <a:pathLst>
                          <a:path w="12192" h="12192">
                            <a:moveTo>
                              <a:pt x="0" y="12192"/>
                            </a:moveTo>
                            <a:lnTo>
                              <a:pt x="12192" y="12192"/>
                            </a:lnTo>
                            <a:lnTo>
                              <a:pt x="12192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127627"/>
                        <a:ext cx="12192" cy="12192"/>
                      </a:xfrm>
                      <a:custGeom>
                        <a:rect l="l" t="t" r="r" b="b"/>
                        <a:pathLst>
                          <a:path w="12192" h="12192">
                            <a:moveTo>
                              <a:pt x="0" y="12192"/>
                            </a:moveTo>
                            <a:lnTo>
                              <a:pt x="12192" y="12192"/>
                            </a:lnTo>
                            <a:lnTo>
                              <a:pt x="12192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127627"/>
                        <a:ext cx="12193" cy="12192"/>
                      </a:xfrm>
                      <a:custGeom>
                        <a:rect l="l" t="t" r="r" b="b"/>
                        <a:pathLst>
                          <a:path w="12193" h="12192">
                            <a:moveTo>
                              <a:pt x="0" y="12192"/>
                            </a:moveTo>
                            <a:lnTo>
                              <a:pt x="12193" y="12192"/>
                            </a:lnTo>
                            <a:lnTo>
                              <a:pt x="12193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4127627"/>
                        <a:ext cx="9144" cy="12192"/>
                      </a:xfrm>
                      <a:custGeom>
                        <a:rect l="l" t="t" r="r" b="b"/>
                        <a:pathLst>
                          <a:path w="9144" h="12192">
                            <a:moveTo>
                              <a:pt x="0" y="12192"/>
                            </a:moveTo>
                            <a:lnTo>
                              <a:pt x="9144" y="1219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310506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310506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310506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310506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310506"/>
                        <a:ext cx="6095" cy="1525"/>
                      </a:xfrm>
                      <a:custGeom>
                        <a:rect l="l" t="t" r="r" b="b"/>
                        <a:pathLst>
                          <a:path w="6095" h="1525">
                            <a:moveTo>
                              <a:pt x="0" y="1525"/>
                            </a:moveTo>
                            <a:lnTo>
                              <a:pt x="6095" y="1525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310506"/>
                        <a:ext cx="6096" cy="1525"/>
                      </a:xfrm>
                      <a:custGeom>
                        <a:rect l="l" t="t" r="r" b="b"/>
                        <a:pathLst>
                          <a:path w="6096" h="1525">
                            <a:moveTo>
                              <a:pt x="0" y="1525"/>
                            </a:moveTo>
                            <a:lnTo>
                              <a:pt x="6096" y="152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152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292219"/>
                        <a:ext cx="18288" cy="18288"/>
                      </a:xfrm>
                      <a:custGeom>
                        <a:rect l="l" t="t" r="r" b="b"/>
                        <a:pathLst>
                          <a:path w="18288" h="18288">
                            <a:moveTo>
                              <a:pt x="0" y="18288"/>
                            </a:moveTo>
                            <a:lnTo>
                              <a:pt x="18288" y="18288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4292219"/>
                        <a:ext cx="9144" cy="19812"/>
                      </a:xfrm>
                      <a:custGeom>
                        <a:rect l="l" t="t" r="r" b="b"/>
                        <a:pathLst>
                          <a:path w="9144" h="19812">
                            <a:moveTo>
                              <a:pt x="0" y="19812"/>
                            </a:moveTo>
                            <a:lnTo>
                              <a:pt x="9144" y="19812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19812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46443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46443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46443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46443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464431"/>
                        <a:ext cx="6095" cy="6095"/>
                      </a:xfrm>
                      <a:custGeom>
                        <a:rect l="l" t="t" r="r" b="b"/>
                        <a:pathLst>
                          <a:path w="6095" h="6095">
                            <a:moveTo>
                              <a:pt x="0" y="6095"/>
                            </a:moveTo>
                            <a:lnTo>
                              <a:pt x="6095" y="6095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464431"/>
                        <a:ext cx="6096" cy="6095"/>
                      </a:xfrm>
                      <a:custGeom>
                        <a:rect l="l" t="t" r="r" b="b"/>
                        <a:pathLst>
                          <a:path w="6096" h="6095">
                            <a:moveTo>
                              <a:pt x="0" y="6095"/>
                            </a:moveTo>
                            <a:lnTo>
                              <a:pt x="6096" y="6095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4464431"/>
                        <a:ext cx="9144" cy="6095"/>
                      </a:xfrm>
                      <a:custGeom>
                        <a:rect l="l" t="t" r="r" b="b"/>
                        <a:pathLst>
                          <a:path w="9144" h="6095">
                            <a:moveTo>
                              <a:pt x="0" y="6095"/>
                            </a:moveTo>
                            <a:lnTo>
                              <a:pt x="9144" y="6095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622926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622926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622926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622926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622926"/>
                        <a:ext cx="6095" cy="6097"/>
                      </a:xfrm>
                      <a:custGeom>
                        <a:rect l="l" t="t" r="r" b="b"/>
                        <a:pathLst>
                          <a:path w="6095" h="6097">
                            <a:moveTo>
                              <a:pt x="0" y="6097"/>
                            </a:moveTo>
                            <a:lnTo>
                              <a:pt x="6095" y="6097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622926"/>
                        <a:ext cx="6096" cy="6097"/>
                      </a:xfrm>
                      <a:custGeom>
                        <a:rect l="l" t="t" r="r" b="b"/>
                        <a:pathLst>
                          <a:path w="6096" h="6097">
                            <a:moveTo>
                              <a:pt x="0" y="6097"/>
                            </a:moveTo>
                            <a:lnTo>
                              <a:pt x="6096" y="6097"/>
                            </a:lnTo>
                            <a:lnTo>
                              <a:pt x="6096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94353" y="4622926"/>
                        <a:ext cx="9144" cy="6097"/>
                      </a:xfrm>
                      <a:custGeom>
                        <a:rect l="l" t="t" r="r" b="b"/>
                        <a:pathLst>
                          <a:path w="9144" h="6097">
                            <a:moveTo>
                              <a:pt x="0" y="6097"/>
                            </a:moveTo>
                            <a:lnTo>
                              <a:pt x="9144" y="6097"/>
                            </a:lnTo>
                            <a:lnTo>
                              <a:pt x="9144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0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83490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167766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1850772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2535048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219705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782946"/>
                        <a:ext cx="18288" cy="6097"/>
                      </a:xfrm>
                      <a:custGeom>
                        <a:rect l="l" t="t" r="r" b="b"/>
                        <a:pathLst>
                          <a:path w="18288" h="6097">
                            <a:moveTo>
                              <a:pt x="0" y="6097"/>
                            </a:moveTo>
                            <a:lnTo>
                              <a:pt x="18288" y="6097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3903980" y="4795138"/>
                        <a:ext cx="18288" cy="6096"/>
                      </a:xfrm>
                      <a:custGeom>
                        <a:rect l="l" t="t" r="r" b="b"/>
                        <a:pathLst>
                          <a:path w="18288" h="6096">
                            <a:moveTo>
                              <a:pt x="0" y="6096"/>
                            </a:moveTo>
                            <a:lnTo>
                              <a:pt x="18288" y="6096"/>
                            </a:lnTo>
                            <a:lnTo>
                              <a:pt x="1828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76065" y="4782946"/>
                        <a:ext cx="27432" cy="6097"/>
                      </a:xfrm>
                      <a:custGeom>
                        <a:rect l="l" t="t" r="r" b="b"/>
                        <a:pathLst>
                          <a:path w="27432" h="6097">
                            <a:moveTo>
                              <a:pt x="0" y="6097"/>
                            </a:moveTo>
                            <a:lnTo>
                              <a:pt x="27432" y="6097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6097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  <wps:wsp>
                    <wps:cNvCnPr/>
                    <wps:spPr>
                      <a:xfrm rot="0" flipH="0" flipV="0">
                        <a:off x="4576065" y="4795138"/>
                        <a:ext cx="27432" cy="6096"/>
                      </a:xfrm>
                      <a:custGeom>
                        <a:rect l="l" t="t" r="r" b="b"/>
                        <a:pathLst>
                          <a:path w="27432" h="6096">
                            <a:moveTo>
                              <a:pt x="0" y="6096"/>
                            </a:moveTo>
                            <a:lnTo>
                              <a:pt x="27432" y="6096"/>
                            </a:lnTo>
                            <a:lnTo>
                              <a:pt x="2743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00000"/>
                        </a:srgb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wpg:wgp>
              </a:graphicData>
            </a:graphic>
          </wp:anchor>
        </w:drawing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Publication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48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Rele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se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D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a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te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3"/>
          <w:sz w:val="20"/>
          <w:szCs w:val="20"/>
          <w:lang w:val="en-GB" w:bidi="en-GB"/>
        </w:rPr>
        <w:t>: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Novem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b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er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13,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2025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2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2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50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	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-Revision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E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76" w:after="12" w:line="398" w:lineRule="exact"/>
        <w:ind w:left="8405" w:right="0" w:firstLine="0"/>
      </w:pPr>
      <w:r/>
      <w:r>
        <w:rPr baseline="0" dirty="0"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en-GB" w:bidi="en-GB"/>
        </w:rPr>
        <w:t>W25Q32RV</w:t>
      </w:r>
      <w:r>
        <w:rPr>
          <w:rFonts w:ascii="Times New Roman" w:hAnsi="Times New Roman" w:eastAsia="Times New Roman" w:cs="Times New Roman"/>
          <w:sz w:val="36"/>
          <w:szCs w:val="36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508</wp:posOffset>
            </wp:positionV>
            <wp:extent cx="5961888" cy="428244"/>
            <wp:effectExtent l="0" t="0" r="0" b="0"/>
            <wp:wrapNone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>
                      <a:picLocks noChangeAspect="0" noChangeArrowheads="1"/>
                    </pic:cNvPicPr>
                  </pic:nvPicPr>
                  <pic:blipFill>
                    <a:blip r:embed="rId1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61888" cy="428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120" w:after="6" w:line="222" w:lineRule="exact"/>
        <w:ind w:left="1280" w:right="0" w:firstLine="0"/>
      </w:pPr>
      <w:r/>
      <w:r>
        <w:rPr baseline="0" dirty="0">
          <w:rFonts w:ascii="Arial" w:hAnsi="Arial" w:eastAsia="Arial" w:cs="Arial"/>
          <w:b/>
          <w:bCs/>
          <w:color w:val="000000"/>
          <w:sz w:val="20"/>
          <w:szCs w:val="20"/>
          <w:lang w:val="en-GB" w:bidi="en-GB"/>
        </w:rPr>
        <w:t>Notes:</w:t>
      </w:r>
      <w:r>
        <w:rPr baseline="0" dirty="0">
          <w:rFonts w:ascii="Arial" w:hAnsi="Arial" w:eastAsia="Arial" w:cs="Arial"/>
          <w:b/>
          <w:bCs/>
          <w:color w:val="000000"/>
          <w:spacing w:val="46"/>
          <w:sz w:val="20"/>
          <w:szCs w:val="20"/>
          <w:lang w:val="en-GB" w:bidi="en-GB"/>
        </w:rPr>
        <w:t> </w:t>
      </w:r>
      <w:r>
        <w:rPr baseline="0" dirty="0">
          <w:rFonts w:ascii="Arial" w:hAnsi="Arial" w:eastAsia="Arial" w:cs="Arial"/>
          <w:b/>
          <w:bCs/>
          <w:color w:val="000000"/>
          <w:sz w:val="20"/>
          <w:szCs w:val="20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40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1.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Data bytes are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hifted with M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o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Signifi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ant Bit fir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t. Byte field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with data in parenthe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“( )”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ndi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ate data output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00" w:lineRule="exact"/>
        <w:ind w:left="140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fro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the devi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e on either 1, 2 or 4 IO pin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2.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The Statu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Regi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ter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ontent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and Device ID will repeat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ontinuou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ly until /CS terminate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the</w:t>
      </w:r>
      <w:r>
        <w:rPr baseline="0" dirty="0">
          <w:rFonts w:ascii="Arial" w:hAnsi="Arial" w:eastAsia="Arial" w:cs="Arial"/>
          <w:color w:val="000000"/>
          <w:spacing w:val="9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Instruct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on.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3.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 lea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one byte of data input 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required for Page Progra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, Quad Page Progra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and Progra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Se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urity Registers,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06" w:lineRule="exact"/>
        <w:ind w:left="1400" w:right="903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up to 256 byte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of data input. If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or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e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than 256 byte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of data are sent to the devi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e, the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sing will wrap to  </w:t>
      </w: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the beginning of the page and overwrite previously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ent data</w:t>
      </w:r>
      <w:r>
        <w:rPr baseline="0" dirty="0">
          <w:rFonts w:ascii="Arial" w:hAnsi="Arial" w:eastAsia="Arial" w:cs="Arial"/>
          <w:color w:val="000000"/>
          <w:spacing w:val="4"/>
          <w:sz w:val="18"/>
          <w:szCs w:val="18"/>
          <w:lang w:val="en-GB" w:bidi="en-GB"/>
        </w:rPr>
        <w:t>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spacing w:before="60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4.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urity Register Addres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: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2192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urity Register 1: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2192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urity Register 2: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00" w:lineRule="exact"/>
        <w:ind w:left="2192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urity Register 3: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</w:t>
      </w:r>
      <w:r>
        <w:rPr baseline="0" dirty="0">
          <w:rFonts w:ascii="Arial" w:hAnsi="Arial" w:eastAsia="Arial" w:cs="Arial"/>
          <w:color w:val="000000"/>
          <w:spacing w:val="3"/>
          <w:sz w:val="18"/>
          <w:szCs w:val="18"/>
          <w:lang w:val="en-GB" w:bidi="en-GB"/>
        </w:rPr>
        <w:t>3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-16 = 00h;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</w:t>
      </w:r>
      <w:r>
        <w:rPr baseline="0" dirty="0">
          <w:rFonts w:ascii="Arial" w:hAnsi="Arial" w:eastAsia="Arial" w:cs="Arial"/>
          <w:color w:val="000000"/>
          <w:spacing w:val="3"/>
          <w:sz w:val="18"/>
          <w:szCs w:val="18"/>
          <w:lang w:val="en-GB" w:bidi="en-GB"/>
        </w:rPr>
        <w:t>3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-16 = 00h;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</w:t>
      </w:r>
      <w:r>
        <w:rPr baseline="0" dirty="0">
          <w:rFonts w:ascii="Arial" w:hAnsi="Arial" w:eastAsia="Arial" w:cs="Arial"/>
          <w:color w:val="000000"/>
          <w:spacing w:val="3"/>
          <w:sz w:val="18"/>
          <w:szCs w:val="18"/>
          <w:lang w:val="en-GB" w:bidi="en-GB"/>
        </w:rPr>
        <w:t>3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-16 = 00h;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5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-8 = 10h;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5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-8 = 20h;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5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-8 = 30h;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7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-0 = byte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7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-0 = byte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cols w:num="4" w:space="0" w:equalWidth="0">
            <w:col w:w="3827" w:space="116"/>
            <w:col w:w="1179" w:space="118"/>
            <w:col w:w="1075" w:space="118"/>
            <w:col w:w="1658" w:space="0"/>
          </w:cols>
          <w:docGrid w:linePitch="360"/>
        </w:sectPr>
        <w:spacing w:before="8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7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-0 = byte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9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5.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Dual SPI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input for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at: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261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A22, A20, A18, A16, A14, A12, A10, A8</w:t>
      </w:r>
      <w:r>
        <w:rPr baseline="0" dirty="0">
          <w:rFonts w:ascii="Arial" w:hAnsi="Arial" w:eastAsia="Arial" w:cs="Arial"/>
          <w:color w:val="000000"/>
          <w:spacing w:val="10"/>
          <w:sz w:val="18"/>
          <w:szCs w:val="18"/>
          <w:lang w:val="en-GB" w:bidi="en-GB"/>
        </w:rPr>
        <w:t>  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A6, A4, A2, A0, M</w:t>
      </w:r>
      <w:r>
        <w:rPr baseline="0" dirty="0">
          <w:rFonts w:ascii="Arial" w:hAnsi="Arial" w:eastAsia="Arial" w:cs="Arial"/>
          <w:color w:val="000000"/>
          <w:spacing w:val="6"/>
          <w:sz w:val="18"/>
          <w:szCs w:val="18"/>
          <w:lang w:val="en-GB" w:bidi="en-GB"/>
        </w:rPr>
        <w:t>6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, M4,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M2,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91"/>
        </w:tabs>
        <w:spacing w:before="0" w:after="0" w:line="268" w:lineRule="exact"/>
        <w:ind w:left="920" w:right="2530" w:firstLine="48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A23, A21, A19, A17, A15, A13, A11, A9</w:t>
      </w:r>
      <w:r>
        <w:rPr baseline="0" dirty="0">
          <w:rFonts w:ascii="Arial" w:hAnsi="Arial" w:eastAsia="Arial" w:cs="Arial"/>
          <w:color w:val="000000"/>
          <w:spacing w:val="10"/>
          <w:sz w:val="18"/>
          <w:szCs w:val="18"/>
          <w:lang w:val="en-GB" w:bidi="en-GB"/>
        </w:rPr>
        <w:t>  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A7, A5, A3, A1, M7, M5,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M3,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6.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Dual SPI data output for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at: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91"/>
        </w:tabs>
        <w:spacing w:before="0" w:after="0" w:line="200" w:lineRule="exact"/>
        <w:ind w:left="140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(D6, D4, D2, D0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2191"/>
        </w:tabs>
        <w:spacing w:before="0" w:after="0" w:line="200" w:lineRule="exact"/>
        <w:ind w:left="140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(D7, D5, D3, D1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7.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Quad SPI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input for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at: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A20, A16, A12, A8,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A21, A17, A13, A9,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269" w:after="6" w:line="20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A4, A0, M4, M0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A5, A1, M5, M1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60" w:after="6" w:line="200" w:lineRule="exact"/>
        <w:ind w:left="-80" w:right="161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Set Bu</w:t>
      </w:r>
      <w:r>
        <w:rPr baseline="0" dirty="0">
          <w:rFonts w:ascii="Arial" w:hAnsi="Arial" w:eastAsia="Arial" w:cs="Arial"/>
          <w:color w:val="000000"/>
          <w:spacing w:val="8"/>
          <w:sz w:val="18"/>
          <w:szCs w:val="18"/>
          <w:lang w:val="en-GB" w:bidi="en-GB"/>
        </w:rPr>
        <w:t>r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st with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rap input format: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" w:after="0" w:line="200" w:lineRule="exact"/>
        <w:ind w:left="594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4, x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cols w:num="3" w:space="0" w:equalWidth="0">
            <w:col w:w="4280" w:space="140"/>
            <w:col w:w="1274" w:space="190"/>
            <w:col w:w="2808" w:space="0"/>
          </w:cols>
          <w:docGrid w:linePitch="360"/>
        </w:sectPr>
        <w:spacing w:before="6" w:after="0" w:line="200" w:lineRule="exact"/>
        <w:ind w:left="594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5, x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6480"/>
        </w:tabs>
        <w:spacing w:before="5" w:after="0" w:line="201" w:lineRule="exact"/>
        <w:ind w:left="2132" w:right="2587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IO2 = A22, A18, A14, A10,</w:t>
      </w:r>
      <w:r>
        <w:rPr baseline="0" dirty="0">
          <w:rFonts w:ascii="Arial" w:hAnsi="Arial" w:eastAsia="Arial" w:cs="Arial"/>
          <w:color w:val="000000"/>
          <w:spacing w:val="1"/>
          <w:sz w:val="28"/>
          <w:szCs w:val="2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A6, A2, M6,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M2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IO2 = 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6, x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01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IO3 = A23, A19, A15, A11,</w:t>
      </w:r>
      <w:r>
        <w:rPr baseline="0" dirty="0">
          <w:rFonts w:ascii="Arial" w:hAnsi="Arial" w:eastAsia="Arial" w:cs="Arial"/>
          <w:color w:val="000000"/>
          <w:spacing w:val="1"/>
          <w:sz w:val="28"/>
          <w:szCs w:val="2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A7, A3, M7,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3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8.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Quad SPI data input/output for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: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1876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IOO = (D4, DO, . . ..)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1876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(D5, D1, . . ..)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1876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IO2 = (D6, D2, . . ..)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1876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IO3 = (D7, D3, . . ..)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0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9.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Fa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Read Quad I/O data output for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at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: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11"/>
        </w:tabs>
        <w:spacing w:before="0" w:after="0" w:line="200" w:lineRule="exact"/>
        <w:ind w:left="1320" w:right="886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D4,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D0, D4, D0)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tabs>
          <w:tab w:val="left" w:pos="2191"/>
        </w:tabs>
        <w:spacing w:before="0" w:after="0" w:line="207" w:lineRule="exact"/>
        <w:ind w:left="1400" w:right="806" w:firstLine="0"/>
        <w:jc w:val="both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D5,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D1, D5, D1)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IO2 = 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D6,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D2, D6, D2)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IO3 = 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(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 D7,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D3, D7, D3)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IO3 = 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cols w:num="3" w:space="0" w:equalWidth="0">
            <w:col w:w="5697" w:space="861"/>
            <w:col w:w="1809" w:space="201"/>
            <w:col w:w="128" w:space="0"/>
          </w:cols>
          <w:docGrid w:linePitch="360"/>
        </w:sectPr>
        <w:spacing w:before="0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8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10.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pacing w:val="10"/>
          <w:sz w:val="18"/>
          <w:szCs w:val="18"/>
          <w:lang w:val="en-GB" w:bidi="en-GB"/>
        </w:rPr>
        <w:t>  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QPI In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tru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tio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, Addre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, Data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nput/output format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: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docGrid w:linePitch="360"/>
        </w:sectPr>
        <w:tabs>
          <w:tab w:val="left" w:pos="2111"/>
          <w:tab w:val="left" w:pos="3001"/>
          <w:tab w:val="left" w:pos="3497"/>
          <w:tab w:val="left" w:pos="3916"/>
          <w:tab w:val="left" w:pos="4490"/>
          <w:tab w:val="left" w:pos="4907"/>
          <w:tab w:val="left" w:pos="5403"/>
          <w:tab w:val="left" w:pos="5740"/>
          <w:tab w:val="left" w:pos="6159"/>
          <w:tab w:val="left" w:pos="6497"/>
          <w:tab w:val="left" w:pos="6914"/>
        </w:tabs>
        <w:spacing w:before="0" w:after="0" w:line="199" w:lineRule="exact"/>
        <w:ind w:left="1320" w:right="3667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CLK # 0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1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2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3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4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5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6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7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8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9	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10</w:t>
      </w:r>
      <w:r>
        <w:rPr baseline="0" dirty="0">
          <w:rFonts w:ascii="Arial" w:hAnsi="Arial" w:eastAsia="Arial" w:cs="Arial"/>
          <w:i/>
          <w:iCs/>
          <w:u w:val="single"/>
          <w:color w:val="000000"/>
          <w:spacing w:val="2"/>
          <w:sz w:val="18"/>
          <w:szCs w:val="18"/>
          <w:lang w:val="en-GB" w:bidi="en-GB"/>
        </w:rPr>
        <w:t>  </w:t>
      </w:r>
      <w:r>
        <w:rPr baseline="0" dirty="0">
          <w:rFonts w:ascii="Arial" w:hAnsi="Arial" w:eastAsia="Arial" w:cs="Arial"/>
          <w:i/>
          <w:iCs/>
          <w:u w:val="single"/>
          <w:color w:val="000000"/>
          <w:spacing w:val="3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i/>
          <w:iCs/>
          <w:u w:val="single"/>
          <w:color w:val="000000"/>
          <w:sz w:val="18"/>
          <w:szCs w:val="18"/>
          <w:lang w:val="en-GB" w:bidi="en-GB"/>
        </w:rPr>
        <w:t>11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IO0 = C4, C0,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IO1 = C5, C1,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IO2 = C6, C2,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2132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IO3 = C7, C3,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A20, A16,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A21, A17,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A22, A18,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A23, A19,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-80" w:right="141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A12, A8,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141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A13, A9,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A14, A10,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A15, A11,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-80" w:right="5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A4, A0,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5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A5, A1,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A6, A2,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A7, A3,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-80" w:right="52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D4, D0,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80" w:right="52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D5, D1,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D6, D2,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D7, D3,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9" w:after="0" w:line="200" w:lineRule="exact"/>
        <w:ind w:left="-80" w:right="52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D4, D0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-74" w:right="48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D5, D1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D6, D2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cols w:num="6" w:space="0" w:equalWidth="0">
            <w:col w:w="3360" w:space="142"/>
            <w:col w:w="828" w:space="140"/>
            <w:col w:w="829" w:space="130"/>
            <w:col w:w="639" w:space="127"/>
            <w:col w:w="663" w:space="127"/>
            <w:col w:w="612" w:space="0"/>
          </w:cols>
          <w:docGrid w:linePitch="360"/>
        </w:sectPr>
        <w:spacing w:before="5" w:after="0" w:line="200" w:lineRule="exact"/>
        <w:ind w:left="-68" w:right="40" w:firstLine="0"/>
        <w:jc w:val="right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D7, D3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2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11.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66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12.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6" w:line="200" w:lineRule="exact"/>
        <w:ind w:left="92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13.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62" w:after="6" w:line="20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The nu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ber of dum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loc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ks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for QPI Fa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Read, QP</w:t>
      </w:r>
      <w:r>
        <w:rPr baseline="0" dirty="0">
          <w:rFonts w:ascii="Arial" w:hAnsi="Arial" w:eastAsia="Arial" w:cs="Arial"/>
          <w:color w:val="000000"/>
          <w:spacing w:val="4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/SPI Fa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Read Quad I/O &amp; QPI Burst Read with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rap is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" w:after="0" w:line="20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ontrolled by read parameter P7</w:t>
      </w:r>
      <w:r>
        <w:rPr baseline="0" dirty="0">
          <w:rFonts w:ascii="Arial" w:hAnsi="Arial" w:eastAsia="Arial" w:cs="Arial"/>
          <w:color w:val="000000"/>
          <w:spacing w:val="3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P4.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6" w:line="20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The wrap around length for QPI Bur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Read with </w:t>
      </w:r>
      <w:r>
        <w:rPr baseline="0" dirty="0">
          <w:rFonts w:ascii="Arial" w:hAnsi="Arial" w:eastAsia="Arial" w:cs="Arial"/>
          <w:color w:val="000000"/>
          <w:spacing w:val="7"/>
          <w:sz w:val="18"/>
          <w:szCs w:val="18"/>
          <w:lang w:val="en-GB" w:bidi="en-GB"/>
        </w:rPr>
        <w:t>W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rap i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controlled by read para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eter P3</w:t>
      </w:r>
      <w:r>
        <w:rPr baseline="0" dirty="0">
          <w:rFonts w:ascii="Arial" w:hAnsi="Arial" w:eastAsia="Arial" w:cs="Arial"/>
          <w:color w:val="000000"/>
          <w:spacing w:val="6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-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P0.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60" w:after="6" w:line="200" w:lineRule="exact"/>
        <w:ind w:left="0" w:right="0" w:firstLine="0"/>
      </w:pPr>
      <w:r/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The fir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 dum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y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i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 M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7-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M0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hould be set to </w:t>
      </w:r>
      <w:r>
        <w:rPr baseline="0" dirty="0">
          <w:rFonts w:ascii="Arial" w:hAnsi="Arial" w:eastAsia="Arial" w:cs="Arial"/>
          <w:color w:val="000000"/>
          <w:spacing w:val="2"/>
          <w:sz w:val="18"/>
          <w:szCs w:val="18"/>
          <w:lang w:val="en-GB" w:bidi="en-GB"/>
        </w:rPr>
        <w:t>F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xh, if Read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In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tru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c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tio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n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 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bypa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s 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m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ode doesn’t u</w:t>
      </w:r>
      <w:r>
        <w:rPr baseline="0" dirty="0">
          <w:rFonts w:ascii="Arial" w:hAnsi="Arial" w:eastAsia="Arial" w:cs="Arial"/>
          <w:color w:val="000000"/>
          <w:spacing w:val="1"/>
          <w:sz w:val="18"/>
          <w:szCs w:val="18"/>
          <w:lang w:val="en-GB" w:bidi="en-GB"/>
        </w:rPr>
        <w:t>s</w:t>
      </w:r>
      <w:r>
        <w:rPr baseline="0" dirty="0">
          <w:rFonts w:ascii="Arial" w:hAnsi="Arial" w:eastAsia="Arial" w:cs="Arial"/>
          <w:color w:val="000000"/>
          <w:sz w:val="18"/>
          <w:szCs w:val="18"/>
          <w:lang w:val="en-GB" w:bidi="en-GB"/>
        </w:rPr>
        <w:t>e.</w:t>
      </w:r>
      <w:r>
        <w:rPr>
          <w:rFonts w:ascii="Times New Roman" w:hAnsi="Times New Roman" w:eastAsia="Times New Roman" w:cs="Times New Roman"/>
          <w:sz w:val="18"/>
          <w:szCs w:val="18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2242" w:h="15842"/>
          <w:pgMar w:top="343" w:right="500" w:bottom="275" w:left="500" w:header="708" w:footer="708" w:gutter="0"/>
          <w:cols w:num="2" w:space="0" w:equalWidth="0">
            <w:col w:w="1230" w:space="190"/>
            <w:col w:w="8824" w:space="0"/>
          </w:cols>
          <w:docGrid w:linePitch="360"/>
        </w:sectPr>
        <w:spacing w:before="249" w:after="7" w:line="220" w:lineRule="exact"/>
        <w:ind w:left="3965" w:right="0" w:firstLine="0"/>
      </w:pPr>
      <w:r/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- 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pacing w:val="1"/>
          <w:sz w:val="20"/>
          <w:szCs w:val="20"/>
          <w:lang w:val="en-GB" w:bidi="en-GB"/>
        </w:rPr>
        <w:t>23</w:t>
      </w:r>
      <w:r>
        <w:rPr baseline="0" dirty="0">
          <w:rFonts w:ascii="Times New Roman" w:hAnsi="Times New Roman" w:eastAsia="Times New Roman" w:cs="Times New Roman"/>
          <w:i/>
          <w:iCs/>
          <w:color w:val="000000"/>
          <w:sz w:val="20"/>
          <w:szCs w:val="20"/>
          <w:lang w:val="en-GB" w:bidi="en-GB"/>
        </w:rPr>
        <w:t> -</w:t>
      </w:r>
      <w:r>
        <w:rPr>
          <w:rFonts w:ascii="Times New Roman" w:hAnsi="Times New Roman" w:eastAsia="Times New Roman" w:cs="Times New Roman"/>
          <w:sz w:val="20"/>
          <w:szCs w:val="20"/>
        </w:rPr>
        <w:t> </w:t>
      </w:r>
      <w:r/>
    </w:p>
    <w:p>
      <w:r/>
    </w:p>
    <w:sectPr>
      <w:type w:val="continuous"/>
      <w:pgSz w:w="12242" w:h="15842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58" Type="http://schemas.openxmlformats.org/officeDocument/2006/relationships/image" Target="media/image158.png"/><Relationship Id="rId159" Type="http://schemas.openxmlformats.org/officeDocument/2006/relationships/image" Target="media/image159.png"/><Relationship Id="rId499" Type="http://schemas.openxmlformats.org/officeDocument/2006/relationships/image" Target="media/image499.png"/><Relationship Id="rId500" Type="http://schemas.openxmlformats.org/officeDocument/2006/relationships/image" Target="media/image500.png"/><Relationship Id="rId818" Type="http://schemas.openxmlformats.org/officeDocument/2006/relationships/image" Target="media/image818.png"/><Relationship Id="rId819" Type="http://schemas.openxmlformats.org/officeDocument/2006/relationships/image" Target="media/image819.png"/><Relationship Id="rId1195" Type="http://schemas.openxmlformats.org/officeDocument/2006/relationships/image" Target="media/image11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2026-02-01T22:06:28Z</dcterms:created>
  <dcterms:modified xsi:type="dcterms:W3CDTF">2026-02-01T22:06:28Z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