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pStyle w:val="Heading3"/>
        <w:rPr>
          <w:rFonts w:ascii="Times New Roman" w:hAnsi="Times New Roman" w:eastAsia="Times New Roman" w:cs="Times New Roman"/>
          <w:color w:val="010302"/>
        </w:rPr>
        <w:spacing w:before="176" w:after="12" w:line="398" w:lineRule="exact"/>
        <w:ind w:left="8405" w:right="0" w:firstLine="0"/>
      </w:pPr>
      <w:bookmarkStart w:name="8.1.2 Instruction Set Table 1 (Standard SPI Instructions) (1) " w:id="1"/>
      <w:bookmarkEnd w:id="1"/>
      <w:r/>
      <w:r>
        <w:rPr baseline="0" dirty="0">
          <w:rFonts w:ascii="Times New Roman" w:hAnsi="Times New Roman" w:eastAsia="Times New Roman" w:cs="Times New Roman"/>
          <w:b/>
          <w:bCs/>
          <w:color w:val="000000"/>
          <w:spacing w:val="-3"/>
          <w:sz w:val="36"/>
          <w:szCs w:val="36"/>
          <w:lang w:val="en-US" w:bidi="en-US"/>
        </w:rPr>
        <w:t>W25Q32RV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2" w:h="15842"/>
          <w:pgMar w:top="343" w:right="500" w:bottom="275" w:left="500" w:header="708" w:footer="708" w:gutter="0"/>
          <w:docGrid w:linePitch="360"/>
        </w:sectPr>
        <w:spacing w:before="115" w:after="6" w:line="239" w:lineRule="exact"/>
        <w:ind w:left="1426" w:right="4489" w:firstLine="0"/>
        <w:jc w:val="right"/>
      </w:pPr>
      <w:r>
        <w:drawing>
          <wp:anchor simplePos="0" relativeHeight="251658266" behindDoc="1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-350661</wp:posOffset>
            </wp:positionV>
            <wp:extent cx="5961888" cy="428244"/>
            <wp:effectExtent l="0" t="0" r="0" b="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spect="0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61888" cy="428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69" behindDoc="0" locked="0" layoutInCell="1" allowOverlap="1">
            <wp:simplePos x="0" y="0"/>
            <wp:positionH relativeFrom="page">
              <wp:posOffset>915924</wp:posOffset>
            </wp:positionH>
            <wp:positionV relativeFrom="line">
              <wp:posOffset>98918</wp:posOffset>
            </wp:positionV>
            <wp:extent cx="292608" cy="106679"/>
            <wp:effectExtent l="0" t="0" r="0" b="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>
                      <a:picLocks noChangeAspect="0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92608" cy="106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b/>
          <w:bCs/>
          <w:color w:val="000000"/>
          <w:sz w:val="21"/>
          <w:szCs w:val="21"/>
          <w:lang w:val="en-US" w:bidi="en-US"/>
        </w:rPr>
        <w:t>Instruction Set Table 1 (Standard SPI Instructions) </w:t>
      </w:r>
      <w:r>
        <w:rPr baseline="0" dirty="0">
          <w:rFonts w:ascii="Arial" w:hAnsi="Arial" w:eastAsia="Arial" w:cs="Arial"/>
          <w:b/>
          <w:bCs/>
          <w:color w:val="000000"/>
          <w:spacing w:val="-7"/>
          <w:sz w:val="14"/>
          <w:szCs w:val="14"/>
          <w:vertAlign w:val="superscript"/>
          <w:lang w:val="en-US" w:bidi="en-US"/>
        </w:rPr>
        <w:t>(1)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after="64"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</w:p>
    <w:tbl>
      <w:tblPr>
        <w:tblStyle w:val="TableGrid"/>
        <w:tblLayout w:type="fixed"/>
        <w:tblpPr w:leftFromText="0" w:rightFromText="0" w:vertAnchor="text" w:horzAnchor="page" w:tblpX="1442" w:tblpY="0"/>
        <w:tblOverlap w:val="never"/>
        "
        <w:tblW w:w="9252" w:type="dxa"/>
        <w:tblLook w:val="04A0" w:firstRow="1" w:lastRow="0" w:firstColumn="1" w:lastColumn="0" w:noHBand="0" w:noVBand="1"/>
      </w:tblPr>
      <w:tblGrid>
        <w:gridCol w:w="1999"/>
        <w:gridCol w:w="143"/>
        <w:gridCol w:w="617"/>
        <w:gridCol w:w="144"/>
        <w:gridCol w:w="933"/>
        <w:gridCol w:w="144"/>
        <w:gridCol w:w="931"/>
        <w:gridCol w:w="143"/>
        <w:gridCol w:w="933"/>
        <w:gridCol w:w="144"/>
        <w:gridCol w:w="933"/>
        <w:gridCol w:w="144"/>
        <w:gridCol w:w="933"/>
        <w:gridCol w:w="143"/>
        <w:gridCol w:w="981"/>
      </w:tblGrid>
      <w:tr>
        <w:trPr>
          <w:trHeight w:hRule="exact" w:val="270"/>
        </w:trPr>
        <w:tc>
          <w:tcPr>
            <w:tcW w:w="1999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30" w:right="-18" w:firstLine="0"/>
            </w:pPr>
            <w:r>
              <w:drawing>
                <wp:anchor simplePos="0" relativeHeight="251658302" behindDoc="1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-10302</wp:posOffset>
                  </wp:positionV>
                  <wp:extent cx="1338072" cy="193547"/>
                  <wp:effectExtent l="0" t="0" r="0" b="0"/>
                  <wp:wrapNone/>
                  <wp:docPr id="102" name="Freeform 10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38072" cy="193547"/>
                            <a:chOff x="0" y="0"/>
                            <a:chExt cx="1338072" cy="193547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59436" y="60960"/>
                              <a:ext cx="1237488" cy="102108"/>
                            </a:xfrm>
                            <a:custGeom>
                              <a:rect l="l" t="t" r="r" b="b"/>
                              <a:pathLst>
                                <a:path w="1237488" h="102108">
                                  <a:moveTo>
                                    <a:pt x="0" y="102108"/>
                                  </a:moveTo>
                                  <a:lnTo>
                                    <a:pt x="1237488" y="102108"/>
                                  </a:lnTo>
                                  <a:lnTo>
                                    <a:pt x="12374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21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  <w:drawing>
                <wp:anchor simplePos="0" relativeHeight="251658401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-10302</wp:posOffset>
                  </wp:positionV>
                  <wp:extent cx="27432" cy="28956"/>
                  <wp:effectExtent l="0" t="0" r="0" b="0"/>
                  <wp:wrapNone/>
                  <wp:docPr id="103" name="Freeform 103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28956"/>
                            <a:chOff x="0" y="0"/>
                            <a:chExt cx="27432" cy="2895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28956"/>
                            </a:xfrm>
                            <a:custGeom>
                              <a:rect l="l" t="t" r="r" b="b"/>
                              <a:pathLst>
                                <a:path w="9144" h="28956">
                                  <a:moveTo>
                                    <a:pt x="0" y="28956"/>
                                  </a:moveTo>
                                  <a:lnTo>
                                    <a:pt x="9144" y="2895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9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8288" y="18288"/>
                              <a:ext cx="9144" cy="10668"/>
                            </a:xfrm>
                            <a:custGeom>
                              <a:rect l="l" t="t" r="r" b="b"/>
                              <a:pathLst>
                                <a:path w="9144" h="10668">
                                  <a:moveTo>
                                    <a:pt x="0" y="10668"/>
                                  </a:moveTo>
                                  <a:lnTo>
                                    <a:pt x="9144" y="10668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6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8288" y="1828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1"/>
                <w:sz w:val="14"/>
                <w:szCs w:val="14"/>
                <w:lang w:val="en-US" w:bidi="en-US"/>
              </w:rPr>
              <w:t>Dat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 I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np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ut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Out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pu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t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79" w:right="-18" w:firstLine="0"/>
            </w:pPr>
            <w:r>
              <w:drawing>
                <wp:anchor simplePos="0" relativeHeight="251658314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50658</wp:posOffset>
                  </wp:positionV>
                  <wp:extent cx="391972" cy="102108"/>
                  <wp:effectExtent l="0" t="0" r="0" b="0"/>
                  <wp:wrapNone/>
                  <wp:docPr id="107" name="Freeform 1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391972" cy="102108"/>
                          </a:xfrm>
                          <a:custGeom>
                            <a:rect l="l" t="t" r="r" b="b"/>
                            <a:pathLst>
                              <a:path w="391972" h="102108">
                                <a:moveTo>
                                  <a:pt x="0" y="102108"/>
                                </a:moveTo>
                                <a:lnTo>
                                  <a:pt x="391972" y="102108"/>
                                </a:lnTo>
                                <a:lnTo>
                                  <a:pt x="391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US" w:bidi="en-US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 1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237" w:right="-18" w:firstLine="0"/>
            </w:pPr>
            <w:r>
              <w:drawing>
                <wp:anchor simplePos="0" relativeHeight="251658326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50658</wp:posOffset>
                  </wp:positionV>
                  <wp:extent cx="592836" cy="102108"/>
                  <wp:effectExtent l="0" t="0" r="0" b="0"/>
                  <wp:wrapNone/>
                  <wp:docPr id="108" name="Freeform 1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92836" cy="102108"/>
                          </a:xfrm>
                          <a:custGeom>
                            <a:rect l="l" t="t" r="r" b="b"/>
                            <a:pathLst>
                              <a:path w="592836" h="102108">
                                <a:moveTo>
                                  <a:pt x="0" y="102108"/>
                                </a:moveTo>
                                <a:lnTo>
                                  <a:pt x="592836" y="102108"/>
                                </a:lnTo>
                                <a:lnTo>
                                  <a:pt x="592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US" w:bidi="en-US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 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1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237" w:right="-18" w:firstLine="0"/>
            </w:pPr>
            <w:r>
              <w:drawing>
                <wp:anchor simplePos="0" relativeHeight="251658344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50658</wp:posOffset>
                  </wp:positionV>
                  <wp:extent cx="591616" cy="102108"/>
                  <wp:effectExtent l="0" t="0" r="0" b="0"/>
                  <wp:wrapNone/>
                  <wp:docPr id="109" name="Freeform 1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91616" cy="102108"/>
                          </a:xfrm>
                          <a:custGeom>
                            <a:rect l="l" t="t" r="r" b="b"/>
                            <a:pathLst>
                              <a:path w="591616" h="102108">
                                <a:moveTo>
                                  <a:pt x="0" y="102108"/>
                                </a:moveTo>
                                <a:lnTo>
                                  <a:pt x="591616" y="102108"/>
                                </a:lnTo>
                                <a:lnTo>
                                  <a:pt x="591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US" w:bidi="en-US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 3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237" w:right="-18" w:firstLine="0"/>
            </w:pPr>
            <w:r>
              <w:drawing>
                <wp:anchor simplePos="0" relativeHeight="251658356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50658</wp:posOffset>
                  </wp:positionV>
                  <wp:extent cx="592836" cy="102108"/>
                  <wp:effectExtent l="0" t="0" r="0" b="0"/>
                  <wp:wrapNone/>
                  <wp:docPr id="110" name="Freeform 1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92836" cy="102108"/>
                          </a:xfrm>
                          <a:custGeom>
                            <a:rect l="l" t="t" r="r" b="b"/>
                            <a:pathLst>
                              <a:path w="592836" h="102108">
                                <a:moveTo>
                                  <a:pt x="0" y="102108"/>
                                </a:moveTo>
                                <a:lnTo>
                                  <a:pt x="592836" y="102108"/>
                                </a:lnTo>
                                <a:lnTo>
                                  <a:pt x="592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US" w:bidi="en-US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 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237" w:right="-18" w:firstLine="0"/>
            </w:pPr>
            <w:r>
              <w:drawing>
                <wp:anchor simplePos="0" relativeHeight="251658368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50658</wp:posOffset>
                  </wp:positionV>
                  <wp:extent cx="592836" cy="102108"/>
                  <wp:effectExtent l="0" t="0" r="0" b="0"/>
                  <wp:wrapNone/>
                  <wp:docPr id="111" name="Freeform 1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92836" cy="102108"/>
                          </a:xfrm>
                          <a:custGeom>
                            <a:rect l="l" t="t" r="r" b="b"/>
                            <a:pathLst>
                              <a:path w="592836" h="102108">
                                <a:moveTo>
                                  <a:pt x="0" y="102108"/>
                                </a:moveTo>
                                <a:lnTo>
                                  <a:pt x="592836" y="102108"/>
                                </a:lnTo>
                                <a:lnTo>
                                  <a:pt x="592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US" w:bidi="en-US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 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237" w:right="-18" w:firstLine="0"/>
            </w:pPr>
            <w:r>
              <w:drawing>
                <wp:anchor simplePos="0" relativeHeight="251658380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50658</wp:posOffset>
                  </wp:positionV>
                  <wp:extent cx="592836" cy="102108"/>
                  <wp:effectExtent l="0" t="0" r="0" b="0"/>
                  <wp:wrapNone/>
                  <wp:docPr id="112" name="Freeform 1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92836" cy="102108"/>
                          </a:xfrm>
                          <a:custGeom>
                            <a:rect l="l" t="t" r="r" b="b"/>
                            <a:pathLst>
                              <a:path w="592836" h="102108">
                                <a:moveTo>
                                  <a:pt x="0" y="102108"/>
                                </a:moveTo>
                                <a:lnTo>
                                  <a:pt x="592836" y="102108"/>
                                </a:lnTo>
                                <a:lnTo>
                                  <a:pt x="592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US" w:bidi="en-US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 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81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237" w:right="-18" w:firstLine="0"/>
            </w:pPr>
            <w:r>
              <w:drawing>
                <wp:anchor simplePos="0" relativeHeight="251658392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18653</wp:posOffset>
                  </wp:positionV>
                  <wp:extent cx="632460" cy="164592"/>
                  <wp:effectExtent l="0" t="0" r="0" b="0"/>
                  <wp:wrapNone/>
                  <wp:docPr id="113" name="Freeform 113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632460" cy="164592"/>
                            <a:chOff x="0" y="0"/>
                            <a:chExt cx="632460" cy="16459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32005"/>
                              <a:ext cx="591312" cy="102108"/>
                            </a:xfrm>
                            <a:custGeom>
                              <a:rect l="l" t="t" r="r" b="b"/>
                              <a:pathLst>
                                <a:path w="591312" h="102108">
                                  <a:moveTo>
                                    <a:pt x="0" y="102108"/>
                                  </a:moveTo>
                                  <a:lnTo>
                                    <a:pt x="591312" y="102108"/>
                                  </a:lnTo>
                                  <a:lnTo>
                                    <a:pt x="59131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21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  <w:drawing>
                <wp:anchor simplePos="0" relativeHeight="251658458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line">
                    <wp:posOffset>-10302</wp:posOffset>
                  </wp:positionV>
                  <wp:extent cx="27432" cy="28956"/>
                  <wp:effectExtent l="0" t="0" r="0" b="0"/>
                  <wp:wrapNone/>
                  <wp:docPr id="114" name="Freeform 11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28956"/>
                            <a:chOff x="0" y="0"/>
                            <a:chExt cx="27432" cy="2895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8288"/>
                              <a:ext cx="9143" cy="10668"/>
                            </a:xfrm>
                            <a:custGeom>
                              <a:rect l="l" t="t" r="r" b="b"/>
                              <a:pathLst>
                                <a:path w="9143" h="10668">
                                  <a:moveTo>
                                    <a:pt x="0" y="10668"/>
                                  </a:moveTo>
                                  <a:lnTo>
                                    <a:pt x="9143" y="10668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6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8288"/>
                              <a:ext cx="9143" cy="9144"/>
                            </a:xfrm>
                            <a:custGeom>
                              <a:rect l="l" t="t" r="r" b="b"/>
                              <a:pathLst>
                                <a:path w="9143" h="9144">
                                  <a:moveTo>
                                    <a:pt x="0" y="9144"/>
                                  </a:moveTo>
                                  <a:lnTo>
                                    <a:pt x="9143" y="9144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US" w:bidi="en-US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 7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234"/>
        </w:trPr>
        <w:tc>
          <w:tcPr>
            <w:tcW w:w="1999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30" w:right="-18" w:firstLine="0"/>
            </w:pPr>
            <w:r>
              <w:drawing>
                <wp:anchor simplePos="0" relativeHeight="251658594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-21858</wp:posOffset>
                  </wp:positionV>
                  <wp:extent cx="27432" cy="9144"/>
                  <wp:effectExtent l="0" t="0" r="0" b="0"/>
                  <wp:wrapNone/>
                  <wp:docPr id="117" name="Freeform 117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Num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o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f C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US" w:bidi="en-US"/>
              </w:rPr>
              <w:t>l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o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c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k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9"/>
                <w:szCs w:val="9"/>
                <w:lang w:val="en-US" w:bidi="en-US"/>
              </w:rPr>
              <w:t>(1-1-1)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249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4"/>
                <w:sz w:val="14"/>
                <w:szCs w:val="14"/>
                <w:lang w:val="en-US" w:bidi="en-US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4"/>
                <w:sz w:val="14"/>
                <w:szCs w:val="14"/>
                <w:lang w:val="en-US" w:bidi="en-US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1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4"/>
                <w:sz w:val="14"/>
                <w:szCs w:val="14"/>
                <w:lang w:val="en-US" w:bidi="en-US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4"/>
                <w:sz w:val="14"/>
                <w:szCs w:val="14"/>
                <w:lang w:val="en-US" w:bidi="en-US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4"/>
                <w:sz w:val="14"/>
                <w:szCs w:val="14"/>
                <w:lang w:val="en-US" w:bidi="en-US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4"/>
                <w:sz w:val="14"/>
                <w:szCs w:val="14"/>
                <w:lang w:val="en-US" w:bidi="en-US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81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407" w:right="-18" w:firstLine="0"/>
            </w:pPr>
            <w:r>
              <w:drawing>
                <wp:anchor simplePos="0" relativeHeight="251658612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line">
                    <wp:posOffset>-21858</wp:posOffset>
                  </wp:positionV>
                  <wp:extent cx="9143" cy="9144"/>
                  <wp:effectExtent l="0" t="0" r="0" b="0"/>
                  <wp:wrapNone/>
                  <wp:docPr id="119" name="Freeform 11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4"/>
                <w:sz w:val="14"/>
                <w:szCs w:val="14"/>
                <w:lang w:val="en-US" w:bidi="en-US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236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30" w:right="-18" w:firstLine="0"/>
            </w:pPr>
            <w:r>
              <w:drawing>
                <wp:anchor simplePos="0" relativeHeight="251658637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-20843</wp:posOffset>
                  </wp:positionV>
                  <wp:extent cx="27432" cy="9144"/>
                  <wp:effectExtent l="0" t="0" r="0" b="0"/>
                  <wp:wrapNone/>
                  <wp:docPr id="120" name="Freeform 12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5"/>
                <w:sz w:val="14"/>
                <w:szCs w:val="14"/>
                <w:lang w:val="en-US" w:bidi="en-US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rite En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-1"/>
                <w:sz w:val="14"/>
                <w:szCs w:val="14"/>
                <w:lang w:val="en-US" w:bidi="en-US"/>
              </w:rPr>
              <w:t>ble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422" behindDoc="0" locked="0" layoutInCell="1" allowOverlap="1">
                  <wp:simplePos x="0" y="0"/>
                  <wp:positionH relativeFrom="page">
                    <wp:posOffset>633985</wp:posOffset>
                  </wp:positionH>
                  <wp:positionV relativeFrom="paragraph">
                    <wp:posOffset>-355092</wp:posOffset>
                  </wp:positionV>
                  <wp:extent cx="3418966" cy="364235"/>
                  <wp:effectExtent l="0" t="0" r="0" b="0"/>
                  <wp:wrapNone/>
                  <wp:docPr id="122" name="Freeform 12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18966" cy="364235"/>
                            <a:chOff x="0" y="0"/>
                            <a:chExt cx="3418966" cy="364235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9144" y="27432"/>
                              <a:ext cx="18288" cy="1524"/>
                            </a:xfrm>
                            <a:custGeom>
                              <a:rect l="l" t="t" r="r" b="b"/>
                              <a:pathLst>
                                <a:path w="18288" h="1524">
                                  <a:moveTo>
                                    <a:pt x="0" y="1524"/>
                                  </a:moveTo>
                                  <a:lnTo>
                                    <a:pt x="18288" y="1524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27432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92150" y="27432"/>
                              <a:ext cx="18288" cy="1524"/>
                            </a:xfrm>
                            <a:custGeom>
                              <a:rect l="l" t="t" r="r" b="b"/>
                              <a:pathLst>
                                <a:path w="18288" h="1524">
                                  <a:moveTo>
                                    <a:pt x="0" y="1524"/>
                                  </a:moveTo>
                                  <a:lnTo>
                                    <a:pt x="18288" y="1524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27432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76425" y="27432"/>
                              <a:ext cx="18288" cy="1524"/>
                            </a:xfrm>
                            <a:custGeom>
                              <a:rect l="l" t="t" r="r" b="b"/>
                              <a:pathLst>
                                <a:path w="18288" h="1524">
                                  <a:moveTo>
                                    <a:pt x="0" y="1524"/>
                                  </a:moveTo>
                                  <a:lnTo>
                                    <a:pt x="18288" y="1524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27432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61082" y="27432"/>
                              <a:ext cx="18288" cy="1524"/>
                            </a:xfrm>
                            <a:custGeom>
                              <a:rect l="l" t="t" r="r" b="b"/>
                              <a:pathLst>
                                <a:path w="18288" h="1524">
                                  <a:moveTo>
                                    <a:pt x="0" y="1524"/>
                                  </a:moveTo>
                                  <a:lnTo>
                                    <a:pt x="18288" y="1524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1938" y="27432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1938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1938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45358" y="27432"/>
                              <a:ext cx="18288" cy="1524"/>
                            </a:xfrm>
                            <a:custGeom>
                              <a:rect l="l" t="t" r="r" b="b"/>
                              <a:pathLst>
                                <a:path w="18288" h="1524">
                                  <a:moveTo>
                                    <a:pt x="0" y="1524"/>
                                  </a:moveTo>
                                  <a:lnTo>
                                    <a:pt x="18288" y="1524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36214" y="27432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36214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36214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9354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9354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9354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1938" y="19354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36214" y="19354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35509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35509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35509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1938" y="35509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36214" y="35509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3409823" y="355091"/>
                              <a:ext cx="9143" cy="9144"/>
                            </a:xfrm>
                            <a:custGeom>
                              <a:rect l="l" t="t" r="r" b="b"/>
                              <a:pathLst>
                                <a:path w="9143" h="9144">
                                  <a:moveTo>
                                    <a:pt x="0" y="9144"/>
                                  </a:moveTo>
                                  <a:lnTo>
                                    <a:pt x="9143" y="9144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58675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-21224</wp:posOffset>
                  </wp:positionV>
                  <wp:extent cx="27432" cy="9144"/>
                  <wp:effectExtent l="0" t="0" r="0" b="0"/>
                  <wp:wrapNone/>
                  <wp:docPr id="153" name="Freeform 153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Volatil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-1"/>
                <w:sz w:val="14"/>
                <w:szCs w:val="14"/>
                <w:lang w:val="en-US" w:bidi="en-US"/>
              </w:rPr>
              <w:t> SR </w:t>
            </w:r>
            <w:r>
              <w:rPr baseline="0" dirty="0">
                <w:rFonts w:ascii="Arial" w:hAnsi="Arial" w:eastAsia="Arial" w:cs="Arial"/>
                <w:color w:val="000000"/>
                <w:spacing w:val="7"/>
                <w:sz w:val="14"/>
                <w:szCs w:val="14"/>
                <w:lang w:val="en-US" w:bidi="en-US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rite Enab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683" behindDoc="0" locked="0" layoutInCell="1" allowOverlap="1">
                  <wp:simplePos x="0" y="0"/>
                  <wp:positionH relativeFrom="page">
                    <wp:posOffset>4043808</wp:posOffset>
                  </wp:positionH>
                  <wp:positionV relativeFrom="paragraph">
                    <wp:posOffset>-1</wp:posOffset>
                  </wp:positionV>
                  <wp:extent cx="9143" cy="9144"/>
                  <wp:effectExtent l="0" t="0" r="0" b="0"/>
                  <wp:wrapNone/>
                  <wp:docPr id="155" name="Freeform 1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30" w:right="-18" w:firstLine="0"/>
            </w:pPr>
            <w:r>
              <w:drawing>
                <wp:anchor simplePos="0" relativeHeight="251658703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-20589</wp:posOffset>
                  </wp:positionV>
                  <wp:extent cx="27432" cy="9144"/>
                  <wp:effectExtent l="0" t="0" r="0" b="0"/>
                  <wp:wrapNone/>
                  <wp:docPr id="156" name="Freeform 15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5"/>
                <w:sz w:val="14"/>
                <w:szCs w:val="14"/>
                <w:lang w:val="en-US" w:bidi="en-US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rite Disab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711" behindDoc="0" locked="0" layoutInCell="1" allowOverlap="1">
                  <wp:simplePos x="0" y="0"/>
                  <wp:positionH relativeFrom="page">
                    <wp:posOffset>4043808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158" name="Freeform 1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30" w:right="-18" w:firstLine="0"/>
            </w:pPr>
            <w:r>
              <w:drawing>
                <wp:anchor simplePos="0" relativeHeight="251658752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-21858</wp:posOffset>
                  </wp:positionV>
                  <wp:extent cx="27432" cy="9144"/>
                  <wp:effectExtent l="0" t="0" r="0" b="0"/>
                  <wp:wrapNone/>
                  <wp:docPr id="159" name="Freeform 15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Rele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se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do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 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ID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14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3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US" w:bidi="en-US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6"/>
                <w:sz w:val="14"/>
                <w:szCs w:val="14"/>
                <w:lang w:val="en-US" w:bidi="en-US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5"/>
                <w:sz w:val="14"/>
                <w:szCs w:val="14"/>
                <w:lang w:val="en-US" w:bidi="en-US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6"/>
                <w:sz w:val="14"/>
                <w:szCs w:val="14"/>
                <w:lang w:val="en-US" w:bidi="en-US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)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US" w:bidi="en-US"/>
              </w:rPr>
              <w:t>(2)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2059" w:type="dxa"/>
            <w:gridSpan w:val="3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768" behindDoc="0" locked="0" layoutInCell="1" allowOverlap="1">
                  <wp:simplePos x="0" y="0"/>
                  <wp:positionH relativeFrom="page">
                    <wp:posOffset>1307592</wp:posOffset>
                  </wp:positionH>
                  <wp:positionV relativeFrom="paragraph">
                    <wp:posOffset>1</wp:posOffset>
                  </wp:positionV>
                  <wp:extent cx="9143" cy="9144"/>
                  <wp:effectExtent l="0" t="0" r="0" b="0"/>
                  <wp:wrapNone/>
                  <wp:docPr id="161" name="Freeform 1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6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30" w:right="-18" w:firstLine="0"/>
            </w:pPr>
            <w:r>
              <w:drawing>
                <wp:anchor simplePos="0" relativeHeight="251658816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-20843</wp:posOffset>
                  </wp:positionV>
                  <wp:extent cx="27432" cy="9144"/>
                  <wp:effectExtent l="0" t="0" r="0" b="0"/>
                  <wp:wrapNone/>
                  <wp:docPr id="162" name="Freeform 16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Ma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act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r/D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vice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ID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6"/>
                <w:sz w:val="14"/>
                <w:szCs w:val="14"/>
                <w:lang w:val="en-US" w:bidi="en-US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5"/>
                <w:sz w:val="14"/>
                <w:szCs w:val="14"/>
                <w:lang w:val="en-US" w:bidi="en-US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33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00h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9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MF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7-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MF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8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834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paragraph">
                    <wp:posOffset>-1</wp:posOffset>
                  </wp:positionV>
                  <wp:extent cx="9143" cy="9144"/>
                  <wp:effectExtent l="0" t="0" r="0" b="0"/>
                  <wp:wrapNone/>
                  <wp:docPr id="164" name="Freeform 1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58877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-21224</wp:posOffset>
                  </wp:positionV>
                  <wp:extent cx="27432" cy="9144"/>
                  <wp:effectExtent l="0" t="0" r="0" b="0"/>
                  <wp:wrapNone/>
                  <wp:docPr id="165" name="Freeform 16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JEDEC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ID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F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9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MF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7-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MF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1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8)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3137" w:type="dxa"/>
            <w:gridSpan w:val="5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765" behindDoc="0" locked="0" layoutInCell="1" allowOverlap="1">
                  <wp:simplePos x="0" y="0"/>
                  <wp:positionH relativeFrom="page">
                    <wp:posOffset>634364</wp:posOffset>
                  </wp:positionH>
                  <wp:positionV relativeFrom="paragraph">
                    <wp:posOffset>-324612</wp:posOffset>
                  </wp:positionV>
                  <wp:extent cx="1367028" cy="333755"/>
                  <wp:effectExtent l="0" t="0" r="0" b="0"/>
                  <wp:wrapNone/>
                  <wp:docPr id="167" name="Freeform 167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67028" cy="333755"/>
                            <a:chOff x="0" y="0"/>
                            <a:chExt cx="1367028" cy="333755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61543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4276" y="161543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32461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4276" y="32461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57885" y="324611"/>
                              <a:ext cx="9143" cy="9144"/>
                            </a:xfrm>
                            <a:custGeom>
                              <a:rect l="l" t="t" r="r" b="b"/>
                              <a:pathLst>
                                <a:path w="9143" h="9144">
                                  <a:moveTo>
                                    <a:pt x="0" y="9144"/>
                                  </a:moveTo>
                                  <a:lnTo>
                                    <a:pt x="9143" y="9144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30" w:right="-18" w:firstLine="0"/>
            </w:pPr>
            <w:r>
              <w:drawing>
                <wp:anchor simplePos="0" relativeHeight="251658942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-20589</wp:posOffset>
                  </wp:positionV>
                  <wp:extent cx="27432" cy="9144"/>
                  <wp:effectExtent l="0" t="0" r="0" b="0"/>
                  <wp:wrapNone/>
                  <wp:docPr id="173" name="Freeform 173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Rea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 Un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q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ID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5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1"/>
                <w:sz w:val="14"/>
                <w:szCs w:val="14"/>
                <w:lang w:val="en-US" w:bidi="en-US"/>
              </w:rPr>
              <w:t>4Bh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6"/>
                <w:sz w:val="14"/>
                <w:szCs w:val="14"/>
                <w:lang w:val="en-US" w:bidi="en-US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5"/>
                <w:sz w:val="14"/>
                <w:szCs w:val="14"/>
                <w:lang w:val="en-US" w:bidi="en-US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6"/>
                <w:sz w:val="14"/>
                <w:szCs w:val="14"/>
                <w:lang w:val="en-US" w:bidi="en-US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5"/>
                <w:sz w:val="14"/>
                <w:szCs w:val="14"/>
                <w:lang w:val="en-US" w:bidi="en-US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3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0)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8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960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175" name="Freeform 1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5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59009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-21223</wp:posOffset>
                  </wp:positionV>
                  <wp:extent cx="27432" cy="9144"/>
                  <wp:effectExtent l="0" t="0" r="0" b="0"/>
                  <wp:wrapNone/>
                  <wp:docPr id="176" name="Freeform 17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Rea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 Da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2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4"/>
                <w:szCs w:val="14"/>
                <w:lang w:val="en-US" w:bidi="en-US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9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(D7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-1"/>
                <w:sz w:val="14"/>
                <w:szCs w:val="14"/>
                <w:lang w:val="en-US" w:bidi="en-US"/>
              </w:rPr>
              <w:t>D0)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2059" w:type="dxa"/>
            <w:gridSpan w:val="3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957" behindDoc="0" locked="0" layoutInCell="1" allowOverlap="1">
                  <wp:simplePos x="0" y="0"/>
                  <wp:positionH relativeFrom="page">
                    <wp:posOffset>633983</wp:posOffset>
                  </wp:positionH>
                  <wp:positionV relativeFrom="paragraph">
                    <wp:posOffset>-161544</wp:posOffset>
                  </wp:positionV>
                  <wp:extent cx="9144" cy="9144"/>
                  <wp:effectExtent l="0" t="0" r="0" b="0"/>
                  <wp:wrapNone/>
                  <wp:docPr id="178" name="Freeform 1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9024" behindDoc="0" locked="0" layoutInCell="1" allowOverlap="1">
                  <wp:simplePos x="0" y="0"/>
                  <wp:positionH relativeFrom="page">
                    <wp:posOffset>633983</wp:posOffset>
                  </wp:positionH>
                  <wp:positionV relativeFrom="paragraph">
                    <wp:posOffset>1</wp:posOffset>
                  </wp:positionV>
                  <wp:extent cx="9144" cy="9144"/>
                  <wp:effectExtent l="0" t="0" r="0" b="0"/>
                  <wp:wrapNone/>
                  <wp:docPr id="179" name="Freeform 1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9027" behindDoc="0" locked="0" layoutInCell="1" allowOverlap="1">
                  <wp:simplePos x="0" y="0"/>
                  <wp:positionH relativeFrom="page">
                    <wp:posOffset>1307592</wp:posOffset>
                  </wp:positionH>
                  <wp:positionV relativeFrom="paragraph">
                    <wp:posOffset>1</wp:posOffset>
                  </wp:positionV>
                  <wp:extent cx="9143" cy="9144"/>
                  <wp:effectExtent l="0" t="0" r="0" b="0"/>
                  <wp:wrapNone/>
                  <wp:docPr id="180" name="Freeform 1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6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30" w:right="-18" w:firstLine="0"/>
            </w:pPr>
            <w:r>
              <w:drawing>
                <wp:anchor simplePos="0" relativeHeight="251659079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-20842</wp:posOffset>
                  </wp:positionV>
                  <wp:extent cx="27432" cy="9144"/>
                  <wp:effectExtent l="0" t="0" r="0" b="0"/>
                  <wp:wrapNone/>
                  <wp:docPr id="181" name="Freeform 18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Fas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5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1"/>
                <w:sz w:val="14"/>
                <w:szCs w:val="14"/>
                <w:lang w:val="en-US" w:bidi="en-US"/>
              </w:rPr>
              <w:t>0Bh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4"/>
                <w:szCs w:val="14"/>
                <w:lang w:val="en-US" w:bidi="en-US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5"/>
                <w:sz w:val="14"/>
                <w:szCs w:val="14"/>
                <w:lang w:val="en-US" w:bidi="en-US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9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(D7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-1"/>
                <w:sz w:val="14"/>
                <w:szCs w:val="14"/>
                <w:lang w:val="en-US" w:bidi="en-US"/>
              </w:rPr>
              <w:t>D0)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8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9097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paragraph">
                    <wp:posOffset>1</wp:posOffset>
                  </wp:positionV>
                  <wp:extent cx="9143" cy="9144"/>
                  <wp:effectExtent l="0" t="0" r="0" b="0"/>
                  <wp:wrapNone/>
                  <wp:docPr id="183" name="Freeform 1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59153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-21223</wp:posOffset>
                  </wp:positionV>
                  <wp:extent cx="27432" cy="9144"/>
                  <wp:effectExtent l="0" t="0" r="0" b="0"/>
                  <wp:wrapNone/>
                  <wp:docPr id="184" name="Freeform 18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Page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am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2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4"/>
                <w:szCs w:val="14"/>
                <w:lang w:val="en-US" w:bidi="en-US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D7-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8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D7-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US" w:bidi="en-US"/>
              </w:rPr>
              <w:t>(3)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8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9171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paragraph">
                    <wp:posOffset>1</wp:posOffset>
                  </wp:positionV>
                  <wp:extent cx="9143" cy="9144"/>
                  <wp:effectExtent l="0" t="0" r="0" b="0"/>
                  <wp:wrapNone/>
                  <wp:docPr id="186" name="Freeform 1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59214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-21224</wp:posOffset>
                  </wp:positionV>
                  <wp:extent cx="27432" cy="9144"/>
                  <wp:effectExtent l="0" t="0" r="0" b="0"/>
                  <wp:wrapNone/>
                  <wp:docPr id="187" name="Freeform 187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Sect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 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ase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(4K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2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4"/>
                <w:szCs w:val="14"/>
                <w:lang w:val="en-US" w:bidi="en-US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3137" w:type="dxa"/>
            <w:gridSpan w:val="5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955" behindDoc="0" locked="0" layoutInCell="1" allowOverlap="1">
                  <wp:simplePos x="0" y="0"/>
                  <wp:positionH relativeFrom="page">
                    <wp:posOffset>634364</wp:posOffset>
                  </wp:positionH>
                  <wp:positionV relativeFrom="paragraph">
                    <wp:posOffset>-648082</wp:posOffset>
                  </wp:positionV>
                  <wp:extent cx="1367028" cy="657225"/>
                  <wp:effectExtent l="0" t="0" r="0" b="0"/>
                  <wp:wrapNone/>
                  <wp:docPr id="189" name="Freeform 18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67028" cy="657225"/>
                            <a:chOff x="0" y="0"/>
                            <a:chExt cx="1367028" cy="657225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6154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32347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4276" y="32347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48653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4276" y="48653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64808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4276" y="64808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57885" y="648081"/>
                              <a:ext cx="9143" cy="9144"/>
                            </a:xfrm>
                            <a:custGeom>
                              <a:rect l="l" t="t" r="r" b="b"/>
                              <a:pathLst>
                                <a:path w="9143" h="9144">
                                  <a:moveTo>
                                    <a:pt x="0" y="9144"/>
                                  </a:moveTo>
                                  <a:lnTo>
                                    <a:pt x="9143" y="9144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30" w:right="-18" w:firstLine="0"/>
            </w:pPr>
            <w:r>
              <w:drawing>
                <wp:anchor simplePos="0" relativeHeight="251659273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-20590</wp:posOffset>
                  </wp:positionV>
                  <wp:extent cx="27432" cy="9144"/>
                  <wp:effectExtent l="0" t="0" r="0" b="0"/>
                  <wp:wrapNone/>
                  <wp:docPr id="198" name="Freeform 19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Bloc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 Erase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2KB)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2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4"/>
                <w:szCs w:val="14"/>
                <w:lang w:val="en-US" w:bidi="en-US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3137" w:type="dxa"/>
            <w:gridSpan w:val="5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9287" behindDoc="0" locked="0" layoutInCell="1" allowOverlap="1">
                  <wp:simplePos x="0" y="0"/>
                  <wp:positionH relativeFrom="page">
                    <wp:posOffset>1992249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200" name="Freeform 2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6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30" w:right="-18" w:firstLine="0"/>
            </w:pPr>
            <w:r>
              <w:drawing>
                <wp:anchor simplePos="0" relativeHeight="251659328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-20843</wp:posOffset>
                  </wp:positionV>
                  <wp:extent cx="27432" cy="9144"/>
                  <wp:effectExtent l="0" t="0" r="0" b="0"/>
                  <wp:wrapNone/>
                  <wp:docPr id="201" name="Freeform 20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Bloc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 Erase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4KB)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5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2"/>
                <w:sz w:val="14"/>
                <w:szCs w:val="14"/>
                <w:lang w:val="en-US" w:bidi="en-US"/>
              </w:rPr>
              <w:t>D8h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4"/>
                <w:szCs w:val="14"/>
                <w:lang w:val="en-US" w:bidi="en-US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3137" w:type="dxa"/>
            <w:gridSpan w:val="5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9342" behindDoc="0" locked="0" layoutInCell="1" allowOverlap="1">
                  <wp:simplePos x="0" y="0"/>
                  <wp:positionH relativeFrom="page">
                    <wp:posOffset>1992249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203" name="Freeform 2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59366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-21225</wp:posOffset>
                  </wp:positionV>
                  <wp:extent cx="27432" cy="9144"/>
                  <wp:effectExtent l="0" t="0" r="0" b="0"/>
                  <wp:wrapNone/>
                  <wp:docPr id="204" name="Freeform 20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Chip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C7h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/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759" behindDoc="0" locked="0" layoutInCell="1" allowOverlap="1">
                  <wp:simplePos x="0" y="0"/>
                  <wp:positionH relativeFrom="page">
                    <wp:posOffset>633985</wp:posOffset>
                  </wp:positionH>
                  <wp:positionV relativeFrom="paragraph">
                    <wp:posOffset>-1620392</wp:posOffset>
                  </wp:positionV>
                  <wp:extent cx="3418966" cy="1629536"/>
                  <wp:effectExtent l="0" t="0" r="0" b="0"/>
                  <wp:wrapNone/>
                  <wp:docPr id="206" name="Freeform 20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18966" cy="1629536"/>
                            <a:chOff x="0" y="0"/>
                            <a:chExt cx="3418966" cy="162953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61543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61543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61543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32461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32461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32461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48615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48615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48615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64770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64770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64770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80962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80962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80962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972693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972693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972693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134236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134236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134236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29578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29578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29578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45732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45732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45732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620392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620392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620392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3409823" y="1620392"/>
                              <a:ext cx="9143" cy="9144"/>
                            </a:xfrm>
                            <a:custGeom>
                              <a:rect l="l" t="t" r="r" b="b"/>
                              <a:pathLst>
                                <a:path w="9143" h="9144">
                                  <a:moveTo>
                                    <a:pt x="0" y="9144"/>
                                  </a:moveTo>
                                  <a:lnTo>
                                    <a:pt x="9143" y="9144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59409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-21225</wp:posOffset>
                  </wp:positionV>
                  <wp:extent cx="27432" cy="9144"/>
                  <wp:effectExtent l="0" t="0" r="0" b="0"/>
                  <wp:wrapNone/>
                  <wp:docPr id="240" name="Freeform 24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Rea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 Sta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us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egi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te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-1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5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(S7-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0)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US" w:bidi="en-US"/>
              </w:rPr>
              <w:t>(2)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5290" w:type="dxa"/>
            <w:gridSpan w:val="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9419" behindDoc="0" locked="0" layoutInCell="1" allowOverlap="1">
                  <wp:simplePos x="0" y="0"/>
                  <wp:positionH relativeFrom="page">
                    <wp:posOffset>3359531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242" name="Freeform 24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30" w:right="-18" w:firstLine="0"/>
            </w:pPr>
            <w:r>
              <w:drawing>
                <wp:anchor simplePos="0" relativeHeight="251659448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-20589</wp:posOffset>
                  </wp:positionV>
                  <wp:extent cx="27432" cy="9144"/>
                  <wp:effectExtent l="0" t="0" r="0" b="0"/>
                  <wp:wrapNone/>
                  <wp:docPr id="243" name="Freeform 243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5"/>
                <w:sz w:val="14"/>
                <w:szCs w:val="14"/>
                <w:lang w:val="en-US" w:bidi="en-US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rite Sta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us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gis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-1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(S7-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0)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5290" w:type="dxa"/>
            <w:gridSpan w:val="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9458" behindDoc="0" locked="0" layoutInCell="1" allowOverlap="1">
                  <wp:simplePos x="0" y="0"/>
                  <wp:positionH relativeFrom="page">
                    <wp:posOffset>3359531</wp:posOffset>
                  </wp:positionH>
                  <wp:positionV relativeFrom="paragraph">
                    <wp:posOffset>1</wp:posOffset>
                  </wp:positionV>
                  <wp:extent cx="9143" cy="9144"/>
                  <wp:effectExtent l="0" t="0" r="0" b="0"/>
                  <wp:wrapNone/>
                  <wp:docPr id="245" name="Freeform 24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6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30" w:right="-18" w:firstLine="0"/>
            </w:pPr>
            <w:r>
              <w:drawing>
                <wp:anchor simplePos="0" relativeHeight="251659488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-20843</wp:posOffset>
                  </wp:positionV>
                  <wp:extent cx="27432" cy="9144"/>
                  <wp:effectExtent l="0" t="0" r="0" b="0"/>
                  <wp:wrapNone/>
                  <wp:docPr id="246" name="Freeform 24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Rea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 Sta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us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egi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te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-2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240" w:lineRule="auto"/>
              <w:ind w:left="1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(S1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-S8)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US" w:bidi="en-US"/>
              </w:rPr>
              <w:t>(2)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5290" w:type="dxa"/>
            <w:gridSpan w:val="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9498" behindDoc="0" locked="0" layoutInCell="1" allowOverlap="1">
                  <wp:simplePos x="0" y="0"/>
                  <wp:positionH relativeFrom="page">
                    <wp:posOffset>3359531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248" name="Freeform 24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59527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-21225</wp:posOffset>
                  </wp:positionV>
                  <wp:extent cx="27432" cy="9144"/>
                  <wp:effectExtent l="0" t="0" r="0" b="0"/>
                  <wp:wrapNone/>
                  <wp:docPr id="249" name="Freeform 24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5"/>
                <w:sz w:val="14"/>
                <w:szCs w:val="14"/>
                <w:lang w:val="en-US" w:bidi="en-US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rite Sta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us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gis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-2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(S1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pacing w:val="-1"/>
                <w:sz w:val="14"/>
                <w:szCs w:val="14"/>
                <w:lang w:val="en-US" w:bidi="en-US"/>
              </w:rPr>
              <w:t>-S8)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5290" w:type="dxa"/>
            <w:gridSpan w:val="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9537" behindDoc="0" locked="0" layoutInCell="1" allowOverlap="1">
                  <wp:simplePos x="0" y="0"/>
                  <wp:positionH relativeFrom="page">
                    <wp:posOffset>3359531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251" name="Freeform 2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59567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-21225</wp:posOffset>
                  </wp:positionV>
                  <wp:extent cx="27432" cy="9144"/>
                  <wp:effectExtent l="0" t="0" r="0" b="0"/>
                  <wp:wrapNone/>
                  <wp:docPr id="252" name="Freeform 25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Rea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 Sta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us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egi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te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-3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(S2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-S1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)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US" w:bidi="en-US"/>
              </w:rPr>
              <w:t>(2)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5290" w:type="dxa"/>
            <w:gridSpan w:val="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9577" behindDoc="0" locked="0" layoutInCell="1" allowOverlap="1">
                  <wp:simplePos x="0" y="0"/>
                  <wp:positionH relativeFrom="page">
                    <wp:posOffset>3359531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254" name="Freeform 2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30" w:right="-18" w:firstLine="0"/>
            </w:pPr>
            <w:r>
              <w:drawing>
                <wp:anchor simplePos="0" relativeHeight="251659606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-20589</wp:posOffset>
                  </wp:positionV>
                  <wp:extent cx="27432" cy="9144"/>
                  <wp:effectExtent l="0" t="0" r="0" b="0"/>
                  <wp:wrapNone/>
                  <wp:docPr id="255" name="Freeform 25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5"/>
                <w:sz w:val="14"/>
                <w:szCs w:val="14"/>
                <w:lang w:val="en-US" w:bidi="en-US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rite Sta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us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gis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-3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(S2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-S1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5290" w:type="dxa"/>
            <w:gridSpan w:val="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9616" behindDoc="0" locked="0" layoutInCell="1" allowOverlap="1">
                  <wp:simplePos x="0" y="0"/>
                  <wp:positionH relativeFrom="page">
                    <wp:posOffset>3359531</wp:posOffset>
                  </wp:positionH>
                  <wp:positionV relativeFrom="paragraph">
                    <wp:posOffset>1</wp:posOffset>
                  </wp:positionV>
                  <wp:extent cx="9143" cy="9144"/>
                  <wp:effectExtent l="0" t="0" r="0" b="0"/>
                  <wp:wrapNone/>
                  <wp:docPr id="257" name="Freeform 2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7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30" w:right="-18" w:firstLine="0"/>
            </w:pPr>
            <w:r>
              <w:drawing>
                <wp:anchor simplePos="0" relativeHeight="251659666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-21097</wp:posOffset>
                  </wp:positionV>
                  <wp:extent cx="27432" cy="9144"/>
                  <wp:effectExtent l="0" t="0" r="0" b="0"/>
                  <wp:wrapNone/>
                  <wp:docPr id="258" name="Freeform 25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Rea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-1"/>
                <w:sz w:val="14"/>
                <w:szCs w:val="14"/>
                <w:lang w:val="en-US" w:bidi="en-US"/>
              </w:rPr>
              <w:t> SFDP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Reg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st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5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3"/>
                <w:sz w:val="14"/>
                <w:szCs w:val="14"/>
                <w:lang w:val="en-US" w:bidi="en-US"/>
              </w:rPr>
              <w:t>Ah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3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A7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6"/>
                <w:sz w:val="14"/>
                <w:szCs w:val="14"/>
                <w:lang w:val="en-US" w:bidi="en-US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20" w:right="22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(D7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0)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8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9684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260" name="Freeform 2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30" w:right="-18" w:firstLine="0"/>
            </w:pPr>
            <w:r>
              <w:drawing>
                <wp:anchor simplePos="0" relativeHeight="251659730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-23155</wp:posOffset>
                  </wp:positionV>
                  <wp:extent cx="27432" cy="9144"/>
                  <wp:effectExtent l="0" t="0" r="0" b="0"/>
                  <wp:wrapNone/>
                  <wp:docPr id="261" name="Freeform 26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Eras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 Se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uri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gist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US" w:bidi="en-US"/>
              </w:rPr>
              <w:t>(4)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2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4"/>
                <w:szCs w:val="14"/>
                <w:lang w:val="en-US" w:bidi="en-US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3137" w:type="dxa"/>
            <w:gridSpan w:val="5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9679" behindDoc="0" locked="0" layoutInCell="1" allowOverlap="1">
                  <wp:simplePos x="0" y="0"/>
                  <wp:positionH relativeFrom="page">
                    <wp:posOffset>634364</wp:posOffset>
                  </wp:positionH>
                  <wp:positionV relativeFrom="paragraph">
                    <wp:posOffset>-163321</wp:posOffset>
                  </wp:positionV>
                  <wp:extent cx="9144" cy="9144"/>
                  <wp:effectExtent l="0" t="0" r="0" b="0"/>
                  <wp:wrapNone/>
                  <wp:docPr id="263" name="Freeform 2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9681" behindDoc="0" locked="0" layoutInCell="1" allowOverlap="1">
                  <wp:simplePos x="0" y="0"/>
                  <wp:positionH relativeFrom="page">
                    <wp:posOffset>1318640</wp:posOffset>
                  </wp:positionH>
                  <wp:positionV relativeFrom="paragraph">
                    <wp:posOffset>-163321</wp:posOffset>
                  </wp:positionV>
                  <wp:extent cx="9144" cy="9144"/>
                  <wp:effectExtent l="0" t="0" r="0" b="0"/>
                  <wp:wrapNone/>
                  <wp:docPr id="264" name="Freeform 2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9743" behindDoc="0" locked="0" layoutInCell="1" allowOverlap="1">
                  <wp:simplePos x="0" y="0"/>
                  <wp:positionH relativeFrom="page">
                    <wp:posOffset>634364</wp:posOffset>
                  </wp:positionH>
                  <wp:positionV relativeFrom="paragraph">
                    <wp:posOffset>0</wp:posOffset>
                  </wp:positionV>
                  <wp:extent cx="9144" cy="9144"/>
                  <wp:effectExtent l="0" t="0" r="0" b="0"/>
                  <wp:wrapNone/>
                  <wp:docPr id="265" name="Freeform 2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9745" behindDoc="0" locked="0" layoutInCell="1" allowOverlap="1">
                  <wp:simplePos x="0" y="0"/>
                  <wp:positionH relativeFrom="page">
                    <wp:posOffset>1318640</wp:posOffset>
                  </wp:positionH>
                  <wp:positionV relativeFrom="paragraph">
                    <wp:posOffset>0</wp:posOffset>
                  </wp:positionV>
                  <wp:extent cx="9144" cy="9144"/>
                  <wp:effectExtent l="0" t="0" r="0" b="0"/>
                  <wp:wrapNone/>
                  <wp:docPr id="266" name="Freeform 26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9748" behindDoc="0" locked="0" layoutInCell="1" allowOverlap="1">
                  <wp:simplePos x="0" y="0"/>
                  <wp:positionH relativeFrom="page">
                    <wp:posOffset>1992249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267" name="Freeform 26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30" w:right="-18" w:firstLine="0"/>
            </w:pPr>
            <w:r>
              <w:drawing>
                <wp:anchor simplePos="0" relativeHeight="251659805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-22520</wp:posOffset>
                  </wp:positionV>
                  <wp:extent cx="27432" cy="9144"/>
                  <wp:effectExtent l="0" t="0" r="0" b="0"/>
                  <wp:wrapNone/>
                  <wp:docPr id="268" name="Freeform 26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Pro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 Se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uri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4"/>
                <w:szCs w:val="14"/>
                <w:lang w:val="en-US" w:bidi="en-US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y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gis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er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US" w:bidi="en-US"/>
              </w:rPr>
              <w:t>(4)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2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4"/>
                <w:szCs w:val="14"/>
                <w:lang w:val="en-US" w:bidi="en-US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D7-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8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D7-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US" w:bidi="en-US"/>
              </w:rPr>
              <w:t>(3)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8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9823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270" name="Freeform 27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30" w:right="-18" w:firstLine="0"/>
            </w:pPr>
            <w:r>
              <w:drawing>
                <wp:anchor simplePos="0" relativeHeight="251659880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-23790</wp:posOffset>
                  </wp:positionV>
                  <wp:extent cx="27432" cy="9144"/>
                  <wp:effectExtent l="0" t="0" r="0" b="0"/>
                  <wp:wrapNone/>
                  <wp:docPr id="271" name="Freeform 27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Rea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 Se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uri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gist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US" w:bidi="en-US"/>
              </w:rPr>
              <w:t>((4)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8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2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4"/>
                <w:szCs w:val="14"/>
                <w:lang w:val="en-US" w:bidi="en-US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5"/>
                <w:sz w:val="14"/>
                <w:szCs w:val="14"/>
                <w:lang w:val="en-US" w:bidi="en-US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19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(D7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-1"/>
                <w:sz w:val="14"/>
                <w:szCs w:val="14"/>
                <w:lang w:val="en-US" w:bidi="en-US"/>
              </w:rPr>
              <w:t>D0)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8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9898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273" name="Freeform 27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6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30" w:right="-18" w:firstLine="0"/>
            </w:pPr>
            <w:r>
              <w:drawing>
                <wp:anchor simplePos="0" relativeHeight="251659923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-20844</wp:posOffset>
                  </wp:positionV>
                  <wp:extent cx="27432" cy="9144"/>
                  <wp:effectExtent l="0" t="0" r="0" b="0"/>
                  <wp:wrapNone/>
                  <wp:docPr id="274" name="Freeform 27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Eras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 / P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 Su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nd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7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9416" behindDoc="0" locked="0" layoutInCell="1" allowOverlap="1">
                  <wp:simplePos x="0" y="0"/>
                  <wp:positionH relativeFrom="page">
                    <wp:posOffset>633985</wp:posOffset>
                  </wp:positionH>
                  <wp:positionV relativeFrom="paragraph">
                    <wp:posOffset>-1618742</wp:posOffset>
                  </wp:positionV>
                  <wp:extent cx="3418966" cy="1627886"/>
                  <wp:effectExtent l="0" t="0" r="0" b="0"/>
                  <wp:wrapNone/>
                  <wp:docPr id="276" name="Freeform 27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18966" cy="1627886"/>
                            <a:chOff x="0" y="0"/>
                            <a:chExt cx="3418966" cy="162788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6154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323089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486156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64770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80924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970789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970789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970789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13411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13411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13411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295654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295654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295654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1938" y="1295654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36214" y="1295654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45719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45719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45719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1938" y="145719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36214" y="145719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618742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618742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618742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1938" y="1618742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36214" y="1618742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3409823" y="1618742"/>
                              <a:ext cx="9143" cy="9144"/>
                            </a:xfrm>
                            <a:custGeom>
                              <a:rect l="l" t="t" r="r" b="b"/>
                              <a:pathLst>
                                <a:path w="9143" h="9144">
                                  <a:moveTo>
                                    <a:pt x="0" y="9144"/>
                                  </a:moveTo>
                                  <a:lnTo>
                                    <a:pt x="9143" y="9144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59961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-21225</wp:posOffset>
                  </wp:positionV>
                  <wp:extent cx="27432" cy="9144"/>
                  <wp:effectExtent l="0" t="0" r="0" b="0"/>
                  <wp:wrapNone/>
                  <wp:docPr id="304" name="Freeform 30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Eras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 / P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5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7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3"/>
                <w:sz w:val="14"/>
                <w:szCs w:val="14"/>
                <w:lang w:val="en-US" w:bidi="en-US"/>
              </w:rPr>
              <w:t>Ah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9969" behindDoc="0" locked="0" layoutInCell="1" allowOverlap="1">
                  <wp:simplePos x="0" y="0"/>
                  <wp:positionH relativeFrom="page">
                    <wp:posOffset>4043808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306" name="Freeform 3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30" w:right="-18" w:firstLine="0"/>
            </w:pPr>
            <w:r>
              <w:drawing>
                <wp:anchor simplePos="0" relativeHeight="251659991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-20590</wp:posOffset>
                  </wp:positionV>
                  <wp:extent cx="27432" cy="9144"/>
                  <wp:effectExtent l="0" t="0" r="0" b="0"/>
                  <wp:wrapNone/>
                  <wp:docPr id="307" name="Freeform 307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Powe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do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n-US" w:bidi="en-US"/>
              </w:rPr>
              <w:t>wn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5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2"/>
                <w:sz w:val="14"/>
                <w:szCs w:val="14"/>
                <w:lang w:val="en-US" w:bidi="en-US"/>
              </w:rPr>
              <w:t>B9h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9999" behindDoc="0" locked="0" layoutInCell="1" allowOverlap="1">
                  <wp:simplePos x="0" y="0"/>
                  <wp:positionH relativeFrom="page">
                    <wp:posOffset>4043808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309" name="Freeform 3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30" w:right="-18" w:firstLine="0"/>
            </w:pPr>
            <w:r>
              <w:drawing>
                <wp:anchor simplePos="0" relativeHeight="251660026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-21860</wp:posOffset>
                  </wp:positionV>
                  <wp:extent cx="27432" cy="9144"/>
                  <wp:effectExtent l="0" t="0" r="0" b="0"/>
                  <wp:wrapNone/>
                  <wp:docPr id="310" name="Freeform 31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Set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ad 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et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rs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15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2"/>
                <w:sz w:val="14"/>
                <w:szCs w:val="14"/>
                <w:lang w:val="en-US" w:bidi="en-US"/>
              </w:rPr>
              <w:t>C0h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25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4"/>
                <w:szCs w:val="14"/>
                <w:lang w:val="en-US" w:bidi="en-US"/>
              </w:rPr>
              <w:t>P7-P0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5290" w:type="dxa"/>
            <w:gridSpan w:val="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60036" behindDoc="0" locked="0" layoutInCell="1" allowOverlap="1">
                  <wp:simplePos x="0" y="0"/>
                  <wp:positionH relativeFrom="page">
                    <wp:posOffset>3359531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312" name="Freeform 3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6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30" w:right="-18" w:firstLine="0"/>
            </w:pPr>
            <w:r>
              <w:drawing>
                <wp:anchor simplePos="0" relativeHeight="251660057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-20844</wp:posOffset>
                  </wp:positionV>
                  <wp:extent cx="27432" cy="9144"/>
                  <wp:effectExtent l="0" t="0" r="0" b="0"/>
                  <wp:wrapNone/>
                  <wp:docPr id="313" name="Freeform 313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Ente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 Q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US" w:bidi="en-US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de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8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60033" behindDoc="0" locked="0" layoutInCell="1" allowOverlap="1">
                  <wp:simplePos x="0" y="0"/>
                  <wp:positionH relativeFrom="page">
                    <wp:posOffset>633985</wp:posOffset>
                  </wp:positionH>
                  <wp:positionV relativeFrom="paragraph">
                    <wp:posOffset>-161544</wp:posOffset>
                  </wp:positionV>
                  <wp:extent cx="9144" cy="9144"/>
                  <wp:effectExtent l="0" t="0" r="0" b="0"/>
                  <wp:wrapNone/>
                  <wp:docPr id="315" name="Freeform 3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60064" behindDoc="0" locked="0" layoutInCell="1" allowOverlap="1">
                  <wp:simplePos x="0" y="0"/>
                  <wp:positionH relativeFrom="page">
                    <wp:posOffset>633985</wp:posOffset>
                  </wp:positionH>
                  <wp:positionV relativeFrom="paragraph">
                    <wp:posOffset>0</wp:posOffset>
                  </wp:positionV>
                  <wp:extent cx="9144" cy="9144"/>
                  <wp:effectExtent l="0" t="0" r="0" b="0"/>
                  <wp:wrapNone/>
                  <wp:docPr id="316" name="Freeform 31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60067" behindDoc="0" locked="0" layoutInCell="1" allowOverlap="1">
                  <wp:simplePos x="0" y="0"/>
                  <wp:positionH relativeFrom="page">
                    <wp:posOffset>4043808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317" name="Freeform 31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60087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-21225</wp:posOffset>
                  </wp:positionV>
                  <wp:extent cx="27432" cy="9144"/>
                  <wp:effectExtent l="0" t="0" r="0" b="0"/>
                  <wp:wrapNone/>
                  <wp:docPr id="318" name="Freeform 31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Enab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e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set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60095" behindDoc="0" locked="0" layoutInCell="1" allowOverlap="1">
                  <wp:simplePos x="0" y="0"/>
                  <wp:positionH relativeFrom="page">
                    <wp:posOffset>4043808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320" name="Freeform 32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6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30" w:right="-18" w:firstLine="0"/>
            </w:pPr>
            <w:r>
              <w:drawing>
                <wp:anchor simplePos="0" relativeHeight="251660115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-19320</wp:posOffset>
                  </wp:positionV>
                  <wp:extent cx="27432" cy="9144"/>
                  <wp:effectExtent l="0" t="0" r="0" b="0"/>
                  <wp:wrapNone/>
                  <wp:docPr id="321" name="Freeform 32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Rese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US" w:bidi="en-US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 Devi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US" w:bidi="en-US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US" w:bidi="en-US"/>
              </w:rPr>
              <w:t>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US" w:bidi="en-US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US" w:bidi="en-US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60123" behindDoc="0" locked="0" layoutInCell="1" allowOverlap="1">
                  <wp:simplePos x="0" y="0"/>
                  <wp:positionH relativeFrom="page">
                    <wp:posOffset>4043808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323" name="Freeform 32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23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2" w:h="15842"/>
          <w:pgMar w:top="343" w:right="500" w:bottom="275" w:left="500" w:header="708" w:footer="708" w:gutter="0"/>
          <w:docGrid w:linePitch="360"/>
        </w:sectPr>
        <w:tabs>
          <w:tab w:val="left" w:pos="8977"/>
        </w:tabs>
        <w:spacing w:before="133" w:after="5" w:line="230" w:lineRule="exact"/>
        <w:ind w:left="4841" w:right="1238" w:firstLine="1080"/>
        <w:jc w:val="right"/>
      </w:pPr>
      <w:r>
        <w:drawing>
          <wp:anchor simplePos="0" relativeHeight="251658408" behindDoc="0" locked="0" layoutInCell="1" allowOverlap="1">
            <wp:simplePos x="0" y="0"/>
            <wp:positionH relativeFrom="page">
              <wp:posOffset>916228</wp:posOffset>
            </wp:positionH>
            <wp:positionV relativeFrom="line">
              <wp:posOffset>-7685730</wp:posOffset>
            </wp:positionV>
            <wp:extent cx="5943042" cy="5404738"/>
            <wp:effectExtent l="0" t="0" r="0" b="0"/>
            <wp:wrapNone/>
            <wp:docPr id="324" name="Freeform 324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943042" cy="5404738"/>
                      <a:chOff x="0" y="0"/>
                      <a:chExt cx="5943042" cy="5404738"/>
                    </a:xfrm>
                  </wpg:grpSpPr>
                  <wps:wsp>
                    <wps:cNvCnPr/>
                    <wps:spPr>
                      <a:xfrm rot="0" flipH="0" flipV="0">
                        <a:off x="1347166" y="27432"/>
                        <a:ext cx="18288" cy="1524"/>
                      </a:xfrm>
                      <a:custGeom>
                        <a:rect l="l" t="t" r="r" b="b"/>
                        <a:pathLst>
                          <a:path w="18288" h="1524">
                            <a:moveTo>
                              <a:pt x="0" y="1524"/>
                            </a:moveTo>
                            <a:lnTo>
                              <a:pt x="18288" y="1524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DADADA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27432"/>
                        <a:ext cx="9144" cy="1524"/>
                      </a:xfrm>
                      <a:custGeom>
                        <a:rect l="l" t="t" r="r" b="b"/>
                        <a:pathLst>
                          <a:path w="9144" h="1524">
                            <a:moveTo>
                              <a:pt x="0" y="1524"/>
                            </a:moveTo>
                            <a:lnTo>
                              <a:pt x="9144" y="152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0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18288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30654" y="27432"/>
                        <a:ext cx="18288" cy="1524"/>
                      </a:xfrm>
                      <a:custGeom>
                        <a:rect l="l" t="t" r="r" b="b"/>
                        <a:pathLst>
                          <a:path w="18288" h="1524">
                            <a:moveTo>
                              <a:pt x="0" y="1524"/>
                            </a:moveTo>
                            <a:lnTo>
                              <a:pt x="18288" y="1524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DADADA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27432"/>
                        <a:ext cx="9143" cy="1524"/>
                      </a:xfrm>
                      <a:custGeom>
                        <a:rect l="l" t="t" r="r" b="b"/>
                        <a:pathLst>
                          <a:path w="9143" h="1524">
                            <a:moveTo>
                              <a:pt x="0" y="1524"/>
                            </a:moveTo>
                            <a:lnTo>
                              <a:pt x="9143" y="152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0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18288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0"/>
                        <a:ext cx="9144" cy="28956"/>
                      </a:xfrm>
                      <a:custGeom>
                        <a:rect l="l" t="t" r="r" b="b"/>
                        <a:pathLst>
                          <a:path w="9144" h="28956">
                            <a:moveTo>
                              <a:pt x="0" y="28956"/>
                            </a:moveTo>
                            <a:lnTo>
                              <a:pt x="9144" y="2895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2895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19354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193548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19354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355091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355091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355091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518159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518159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518159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67970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679703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67970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84124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841248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84124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1002791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1002791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1002791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1165859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1165859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1165859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132740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1327403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132740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148894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1488948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148894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165087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1650873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165087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1813941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1813941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1813941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197548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1975484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197548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213702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2137028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213702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229857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2298573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229857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2461640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2461640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2461640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262318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2623184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262318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2784729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2784729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2784729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294627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2946273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294627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3109340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3109340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3109340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327088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3270884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327088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3432429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3432429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3432429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359397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3593973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359397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375729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3757294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375729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391883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3918838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391883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4080382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4080382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4080382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4241926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4241926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4241926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440499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4404994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440499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456653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4566538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456653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4728082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4728082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4728082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4889626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4889626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4889626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505269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5052694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505269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521423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5214238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521423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5377306"/>
                        <a:ext cx="9144" cy="27432"/>
                      </a:xfrm>
                      <a:custGeom>
                        <a:rect l="l" t="t" r="r" b="b"/>
                        <a:pathLst>
                          <a:path w="9144" h="27432">
                            <a:moveTo>
                              <a:pt x="0" y="27432"/>
                            </a:moveTo>
                            <a:lnTo>
                              <a:pt x="9144" y="2743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2743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5395595"/>
                        <a:ext cx="27432" cy="9143"/>
                      </a:xfrm>
                      <a:custGeom>
                        <a:rect l="l" t="t" r="r" b="b"/>
                        <a:pathLst>
                          <a:path w="27432" h="9143">
                            <a:moveTo>
                              <a:pt x="0" y="9143"/>
                            </a:moveTo>
                            <a:lnTo>
                              <a:pt x="27432" y="9143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88" y="5377307"/>
                        <a:ext cx="9144" cy="9143"/>
                      </a:xfrm>
                      <a:custGeom>
                        <a:rect l="l" t="t" r="r" b="b"/>
                        <a:pathLst>
                          <a:path w="9144" h="9143">
                            <a:moveTo>
                              <a:pt x="0" y="9143"/>
                            </a:moveTo>
                            <a:lnTo>
                              <a:pt x="9144" y="9143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88" y="5377307"/>
                        <a:ext cx="9144" cy="9143"/>
                      </a:xfrm>
                      <a:custGeom>
                        <a:rect l="l" t="t" r="r" b="b"/>
                        <a:pathLst>
                          <a:path w="9144" h="9143">
                            <a:moveTo>
                              <a:pt x="0" y="9143"/>
                            </a:moveTo>
                            <a:lnTo>
                              <a:pt x="9144" y="9143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5377307"/>
                        <a:ext cx="27432" cy="9143"/>
                      </a:xfrm>
                      <a:custGeom>
                        <a:rect l="l" t="t" r="r" b="b"/>
                        <a:pathLst>
                          <a:path w="27432" h="9143">
                            <a:moveTo>
                              <a:pt x="0" y="9143"/>
                            </a:moveTo>
                            <a:lnTo>
                              <a:pt x="27432" y="9143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5395595"/>
                        <a:ext cx="27432" cy="9143"/>
                      </a:xfrm>
                      <a:custGeom>
                        <a:rect l="l" t="t" r="r" b="b"/>
                        <a:pathLst>
                          <a:path w="27432" h="9143">
                            <a:moveTo>
                              <a:pt x="0" y="9143"/>
                            </a:moveTo>
                            <a:lnTo>
                              <a:pt x="27432" y="9143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5377307"/>
                        <a:ext cx="27432" cy="9143"/>
                      </a:xfrm>
                      <a:custGeom>
                        <a:rect l="l" t="t" r="r" b="b"/>
                        <a:pathLst>
                          <a:path w="27432" h="9143">
                            <a:moveTo>
                              <a:pt x="0" y="9143"/>
                            </a:moveTo>
                            <a:lnTo>
                              <a:pt x="27432" y="9143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5395595"/>
                        <a:ext cx="27432" cy="9143"/>
                      </a:xfrm>
                      <a:custGeom>
                        <a:rect l="l" t="t" r="r" b="b"/>
                        <a:pathLst>
                          <a:path w="27432" h="9143">
                            <a:moveTo>
                              <a:pt x="0" y="9143"/>
                            </a:moveTo>
                            <a:lnTo>
                              <a:pt x="27432" y="9143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5377306"/>
                        <a:ext cx="9144" cy="27432"/>
                      </a:xfrm>
                      <a:custGeom>
                        <a:rect l="l" t="t" r="r" b="b"/>
                        <a:pathLst>
                          <a:path w="9144" h="27432">
                            <a:moveTo>
                              <a:pt x="0" y="27432"/>
                            </a:moveTo>
                            <a:lnTo>
                              <a:pt x="9144" y="2743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2743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15610" y="5395595"/>
                        <a:ext cx="27432" cy="9143"/>
                      </a:xfrm>
                      <a:custGeom>
                        <a:rect l="l" t="t" r="r" b="b"/>
                        <a:pathLst>
                          <a:path w="27432" h="9143">
                            <a:moveTo>
                              <a:pt x="0" y="9143"/>
                            </a:moveTo>
                            <a:lnTo>
                              <a:pt x="27432" y="9143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15610" y="5377307"/>
                        <a:ext cx="9143" cy="9143"/>
                      </a:xfrm>
                      <a:custGeom>
                        <a:rect l="l" t="t" r="r" b="b"/>
                        <a:pathLst>
                          <a:path w="9143" h="9143">
                            <a:moveTo>
                              <a:pt x="0" y="9143"/>
                            </a:moveTo>
                            <a:lnTo>
                              <a:pt x="9143" y="9143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15610" y="5377307"/>
                        <a:ext cx="9143" cy="9143"/>
                      </a:xfrm>
                      <a:custGeom>
                        <a:rect l="l" t="t" r="r" b="b"/>
                        <a:pathLst>
                          <a:path w="9143" h="9143">
                            <a:moveTo>
                              <a:pt x="0" y="9143"/>
                            </a:moveTo>
                            <a:lnTo>
                              <a:pt x="9143" y="9143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US" w:bidi="en-US"/>
        </w:rPr>
        <w:t>Publication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48"/>
          <w:sz w:val="20"/>
          <w:szCs w:val="20"/>
          <w:lang w:val="en-US" w:bidi="en-US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US" w:bidi="en-US"/>
        </w:rPr>
        <w:t>Rele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US" w:bidi="en-US"/>
        </w:rPr>
        <w:t>a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US" w:bidi="en-US"/>
        </w:rPr>
        <w:t>se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US" w:bidi="en-US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US" w:bidi="en-US"/>
        </w:rPr>
        <w:t>D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US" w:bidi="en-US"/>
        </w:rPr>
        <w:t>a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US" w:bidi="en-US"/>
        </w:rPr>
        <w:t>te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3"/>
          <w:sz w:val="20"/>
          <w:szCs w:val="20"/>
          <w:lang w:val="en-US" w:bidi="en-US"/>
        </w:rPr>
        <w:t>: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US" w:bidi="en-US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US" w:bidi="en-US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US" w:bidi="en-US"/>
        </w:rPr>
        <w:t>Novem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US" w:bidi="en-US"/>
        </w:rPr>
        <w:t>b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US" w:bidi="en-US"/>
        </w:rPr>
        <w:t>er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50"/>
          <w:sz w:val="20"/>
          <w:szCs w:val="20"/>
          <w:lang w:val="en-US" w:bidi="en-US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US" w:bidi="en-US"/>
        </w:rPr>
        <w:t>13,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50"/>
          <w:sz w:val="20"/>
          <w:szCs w:val="20"/>
          <w:lang w:val="en-US" w:bidi="en-US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-6"/>
          <w:sz w:val="20"/>
          <w:szCs w:val="20"/>
          <w:lang w:val="en-US" w:bidi="en-US"/>
        </w:rPr>
        <w:t>2025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>
        <w:br w:type="textWrapping" w:clear="all"/>
      </w:r>
      <w:r/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US" w:bidi="en-US"/>
        </w:rPr>
        <w:t>-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50"/>
          <w:sz w:val="20"/>
          <w:szCs w:val="20"/>
          <w:lang w:val="en-US" w:bidi="en-US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US" w:bidi="en-US"/>
        </w:rPr>
        <w:t>2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US" w:bidi="en-US"/>
        </w:rPr>
        <w:t>0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50"/>
          <w:sz w:val="20"/>
          <w:szCs w:val="20"/>
          <w:lang w:val="en-US" w:bidi="en-US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US" w:bidi="en-US"/>
        </w:rPr>
        <w:t>-	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-1"/>
          <w:sz w:val="20"/>
          <w:szCs w:val="20"/>
          <w:lang w:val="en-US" w:bidi="en-US"/>
        </w:rPr>
        <w:t>-Revision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US" w:bidi="en-US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-21"/>
          <w:sz w:val="20"/>
          <w:szCs w:val="20"/>
          <w:lang w:val="en-US" w:bidi="en-US"/>
        </w:rPr>
        <w:t>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r/>
    </w:p>
    <w:sectPr>
      <w:type w:val="continuous"/>
      <w:pgSz w:w="12242" w:h="15842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1"/>
    </w:pPr>
    <w:rPr>
      <w:rFonts w:ascii="Arial" w:hAnsi="Arial" w:eastAsia="Arial" w:cs="Arial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1"/>
    </w:pPr>
    <w:rPr>
      <w:rFonts w:ascii="Arial" w:hAnsi="Arial" w:eastAsia="Arial" w:cs="Arial"/>
      <w:sz w:val="28"/>
      <w:szCs w:val="28"/>
      <w:lang w:val="en-US" w:eastAsia="en-US" w:bidi="ar-S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100" Type="http://schemas.openxmlformats.org/officeDocument/2006/relationships/image" Target="media/image100.png"/><Relationship Id="rId101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2026-02-14T13:32:48Z</dcterms:created>
  <dcterms:modified xsi:type="dcterms:W3CDTF">2026-02-14T13:32:48Z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